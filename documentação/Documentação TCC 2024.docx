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3B4D0" w14:textId="433CD0FE" w:rsidR="00A11E53" w:rsidRPr="00406AAE" w:rsidRDefault="00561DDA" w:rsidP="00561DDA">
      <w:pPr>
        <w:pStyle w:val="NomedoCurso"/>
        <w:tabs>
          <w:tab w:val="center" w:pos="4536"/>
          <w:tab w:val="left" w:pos="8370"/>
        </w:tabs>
        <w:spacing w:before="100"/>
        <w:ind w:firstLine="0"/>
        <w:rPr>
          <w:szCs w:val="24"/>
        </w:rPr>
      </w:pPr>
      <w:r w:rsidRPr="007208C3">
        <w:rPr>
          <w:noProof/>
        </w:rPr>
        <w:drawing>
          <wp:anchor distT="0" distB="0" distL="114300" distR="114300" simplePos="0" relativeHeight="251659264" behindDoc="0" locked="0" layoutInCell="1" allowOverlap="1" wp14:anchorId="0CC47106" wp14:editId="0F2A679C">
            <wp:simplePos x="0" y="0"/>
            <wp:positionH relativeFrom="page">
              <wp:align>center</wp:align>
            </wp:positionH>
            <wp:positionV relativeFrom="margin">
              <wp:posOffset>-1159850</wp:posOffset>
            </wp:positionV>
            <wp:extent cx="4381500" cy="99060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46C" w:rsidRPr="00406AAE">
        <w:rPr>
          <w:szCs w:val="24"/>
        </w:rPr>
        <w:t>Ensino Médio com Habilita</w:t>
      </w:r>
      <w:r w:rsidR="00B23CDA" w:rsidRPr="00406AAE">
        <w:rPr>
          <w:szCs w:val="24"/>
        </w:rPr>
        <w:t>ç</w:t>
      </w:r>
      <w:r w:rsidR="0017346C" w:rsidRPr="00406AAE">
        <w:rPr>
          <w:szCs w:val="24"/>
        </w:rPr>
        <w:t>ão Profissional de Técnico em Informática para Internet</w:t>
      </w:r>
    </w:p>
    <w:p w14:paraId="4D9C5219" w14:textId="77777777" w:rsidR="00A11E53" w:rsidRPr="00406AAE" w:rsidRDefault="00A11E53" w:rsidP="00A11E53">
      <w:pPr>
        <w:pStyle w:val="NomedoCurso"/>
        <w:tabs>
          <w:tab w:val="center" w:pos="4536"/>
          <w:tab w:val="left" w:pos="8370"/>
        </w:tabs>
        <w:rPr>
          <w:szCs w:val="24"/>
        </w:rPr>
      </w:pPr>
      <w:r w:rsidRPr="00406AAE">
        <w:rPr>
          <w:szCs w:val="24"/>
        </w:rPr>
        <w:t>e.e. attilia prado margarido</w:t>
      </w:r>
    </w:p>
    <w:p w14:paraId="6D0FB1AB" w14:textId="575E0A9C" w:rsidR="008312BA" w:rsidRPr="00406AAE" w:rsidRDefault="008312BA" w:rsidP="00A0396F">
      <w:pPr>
        <w:ind w:firstLine="0"/>
        <w:rPr>
          <w:szCs w:val="24"/>
        </w:rPr>
      </w:pPr>
    </w:p>
    <w:p w14:paraId="0E1FDC8B" w14:textId="77777777" w:rsidR="008312BA" w:rsidRPr="00406AAE" w:rsidRDefault="008312BA" w:rsidP="002C74C0">
      <w:pPr>
        <w:pStyle w:val="NomedoCurso"/>
        <w:spacing w:before="100"/>
        <w:rPr>
          <w:szCs w:val="24"/>
        </w:rPr>
      </w:pPr>
    </w:p>
    <w:p w14:paraId="775C77DD" w14:textId="77777777" w:rsidR="008312BA" w:rsidRPr="00EA47A0" w:rsidRDefault="00563E0B" w:rsidP="008312BA">
      <w:pPr>
        <w:pStyle w:val="NomedoCurso"/>
        <w:rPr>
          <w:b/>
          <w:bCs/>
          <w:szCs w:val="24"/>
        </w:rPr>
      </w:pPr>
      <w:r w:rsidRPr="00EA47A0">
        <w:rPr>
          <w:b/>
          <w:bCs/>
          <w:szCs w:val="24"/>
        </w:rPr>
        <w:t>esencia bella</w:t>
      </w:r>
    </w:p>
    <w:p w14:paraId="4CA42413" w14:textId="77777777" w:rsidR="003544CE" w:rsidRDefault="003544CE" w:rsidP="002C74C0">
      <w:pPr>
        <w:ind w:firstLine="0"/>
      </w:pPr>
    </w:p>
    <w:p w14:paraId="7D8C03DF" w14:textId="77777777" w:rsidR="003544CE" w:rsidRDefault="003544CE" w:rsidP="00A0396F"/>
    <w:p w14:paraId="7045BCE8" w14:textId="5F14534A" w:rsidR="00A0396F" w:rsidRPr="00EA47A0" w:rsidRDefault="00A0396F" w:rsidP="00A0396F">
      <w:pPr>
        <w:jc w:val="center"/>
      </w:pPr>
      <w:r w:rsidRPr="00EA47A0">
        <w:t>BIANCA CRISTINA DA SILVA</w:t>
      </w:r>
    </w:p>
    <w:p w14:paraId="3E6D0193" w14:textId="77777777" w:rsidR="00A0396F" w:rsidRPr="00EA47A0" w:rsidRDefault="00A0396F" w:rsidP="00A0396F">
      <w:pPr>
        <w:jc w:val="center"/>
      </w:pPr>
      <w:r w:rsidRPr="00EA47A0">
        <w:t>FERNANDA DOMINGOS SENAPESCHI</w:t>
      </w:r>
    </w:p>
    <w:p w14:paraId="76E23074" w14:textId="77777777" w:rsidR="00A0396F" w:rsidRPr="00EA47A0" w:rsidRDefault="00A0396F" w:rsidP="00A0396F">
      <w:pPr>
        <w:jc w:val="center"/>
      </w:pPr>
      <w:r w:rsidRPr="00EA47A0">
        <w:t>HERICK KAUÊ ALMEIDA DE ANDRADE</w:t>
      </w:r>
    </w:p>
    <w:p w14:paraId="5E69B9FD" w14:textId="77777777" w:rsidR="00A0396F" w:rsidRPr="00EA47A0" w:rsidRDefault="00A0396F" w:rsidP="00A0396F">
      <w:pPr>
        <w:jc w:val="center"/>
      </w:pPr>
      <w:r w:rsidRPr="00EA47A0">
        <w:t>MATHEUS ANTONELLI DA SILVA</w:t>
      </w:r>
    </w:p>
    <w:p w14:paraId="3136A69A" w14:textId="191115D3" w:rsidR="00A0396F" w:rsidRPr="00EA47A0" w:rsidRDefault="00A0396F" w:rsidP="00A0396F">
      <w:pPr>
        <w:jc w:val="center"/>
      </w:pPr>
      <w:r w:rsidRPr="00EA47A0">
        <w:t>NICOLLY CAROLINA CANDIDO GOMES</w:t>
      </w:r>
    </w:p>
    <w:p w14:paraId="6CE2B2B1" w14:textId="77777777" w:rsidR="003544CE" w:rsidRDefault="003544CE" w:rsidP="00E0177F">
      <w:pPr>
        <w:pStyle w:val="Nomedoorientador"/>
        <w:rPr>
          <w:szCs w:val="24"/>
        </w:rPr>
      </w:pPr>
    </w:p>
    <w:p w14:paraId="7A0190DD" w14:textId="4FEE1FCB" w:rsidR="008312BA" w:rsidRPr="00EA47A0" w:rsidRDefault="008312BA" w:rsidP="00E0177F">
      <w:pPr>
        <w:pStyle w:val="Nomedoorientador"/>
        <w:rPr>
          <w:b w:val="0"/>
          <w:szCs w:val="24"/>
        </w:rPr>
      </w:pPr>
      <w:r w:rsidRPr="00EA47A0">
        <w:rPr>
          <w:b w:val="0"/>
          <w:szCs w:val="24"/>
        </w:rPr>
        <w:t>São carlos</w:t>
      </w:r>
    </w:p>
    <w:p w14:paraId="291F6C77" w14:textId="77777777" w:rsidR="00FF68F0" w:rsidRPr="00EA47A0" w:rsidRDefault="00632B2C" w:rsidP="008312BA">
      <w:pPr>
        <w:pStyle w:val="Ano"/>
        <w:rPr>
          <w:b w:val="0"/>
          <w:sz w:val="24"/>
          <w:szCs w:val="24"/>
        </w:rPr>
      </w:pPr>
      <w:r w:rsidRPr="00EA47A0">
        <w:rPr>
          <w:b w:val="0"/>
          <w:sz w:val="24"/>
          <w:szCs w:val="24"/>
        </w:rPr>
        <w:t>20</w:t>
      </w:r>
      <w:r w:rsidR="00C427E9" w:rsidRPr="00EA47A0">
        <w:rPr>
          <w:b w:val="0"/>
          <w:sz w:val="24"/>
          <w:szCs w:val="24"/>
        </w:rPr>
        <w:t>2</w:t>
      </w:r>
      <w:r w:rsidR="00902B96" w:rsidRPr="00EA47A0">
        <w:rPr>
          <w:b w:val="0"/>
          <w:sz w:val="24"/>
          <w:szCs w:val="24"/>
        </w:rPr>
        <w:t>4</w:t>
      </w:r>
    </w:p>
    <w:p w14:paraId="46169691" w14:textId="4465EAFD" w:rsidR="0017346C" w:rsidRPr="00406AAE" w:rsidRDefault="00561DDA" w:rsidP="00561DDA">
      <w:pPr>
        <w:pStyle w:val="NomedoCurso"/>
        <w:tabs>
          <w:tab w:val="center" w:pos="4536"/>
          <w:tab w:val="left" w:pos="8370"/>
        </w:tabs>
        <w:spacing w:before="100"/>
        <w:rPr>
          <w:szCs w:val="24"/>
        </w:rPr>
      </w:pPr>
      <w:r w:rsidRPr="007208C3">
        <w:rPr>
          <w:noProof/>
        </w:rPr>
        <w:drawing>
          <wp:anchor distT="0" distB="0" distL="114300" distR="114300" simplePos="0" relativeHeight="251661312" behindDoc="0" locked="0" layoutInCell="1" allowOverlap="1" wp14:anchorId="6108ABA6" wp14:editId="14F4D26A">
            <wp:simplePos x="0" y="0"/>
            <wp:positionH relativeFrom="margin">
              <wp:align>center</wp:align>
            </wp:positionH>
            <wp:positionV relativeFrom="margin">
              <wp:posOffset>-1243303</wp:posOffset>
            </wp:positionV>
            <wp:extent cx="4381500" cy="9906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46C" w:rsidRPr="00406AAE">
        <w:rPr>
          <w:szCs w:val="24"/>
        </w:rPr>
        <w:t>Ensino Médio com Habilitação Profissional de Técnico em Informática para Internet</w:t>
      </w:r>
    </w:p>
    <w:p w14:paraId="37C5FC41" w14:textId="77777777" w:rsidR="00096324" w:rsidRPr="00406AAE" w:rsidRDefault="00096324" w:rsidP="00096324">
      <w:pPr>
        <w:pStyle w:val="NomedoCurso"/>
        <w:rPr>
          <w:szCs w:val="24"/>
        </w:rPr>
      </w:pPr>
    </w:p>
    <w:p w14:paraId="313A6D83" w14:textId="5420B6DF" w:rsidR="00FD6CE5" w:rsidRPr="002C74C0" w:rsidRDefault="00563E0B" w:rsidP="002C74C0">
      <w:pPr>
        <w:pStyle w:val="NomedoCurso"/>
        <w:rPr>
          <w:szCs w:val="24"/>
        </w:rPr>
      </w:pPr>
      <w:r w:rsidRPr="00406AAE">
        <w:rPr>
          <w:szCs w:val="24"/>
        </w:rPr>
        <w:lastRenderedPageBreak/>
        <w:t>esencia bella</w:t>
      </w:r>
    </w:p>
    <w:p w14:paraId="31508398" w14:textId="77777777" w:rsidR="00FD6CE5" w:rsidRPr="00FD6CE5" w:rsidRDefault="00FD6CE5" w:rsidP="00FD6CE5"/>
    <w:p w14:paraId="709622C4" w14:textId="77777777" w:rsidR="00FD6CE5" w:rsidRPr="00EA47A0" w:rsidRDefault="00FD6CE5" w:rsidP="00FD6CE5">
      <w:pPr>
        <w:jc w:val="center"/>
      </w:pPr>
      <w:r w:rsidRPr="00EA47A0">
        <w:t>BIANCA CRISTINA DA SILVA</w:t>
      </w:r>
    </w:p>
    <w:p w14:paraId="4AC09D4F" w14:textId="77777777" w:rsidR="00FD6CE5" w:rsidRPr="00EA47A0" w:rsidRDefault="00FD6CE5" w:rsidP="00FD6CE5">
      <w:pPr>
        <w:jc w:val="center"/>
      </w:pPr>
      <w:r w:rsidRPr="00EA47A0">
        <w:t>FERNANDA DOMINGOS SENAPESCHI</w:t>
      </w:r>
    </w:p>
    <w:p w14:paraId="5A5FACF3" w14:textId="77777777" w:rsidR="00FD6CE5" w:rsidRPr="00EA47A0" w:rsidRDefault="00FD6CE5" w:rsidP="00FD6CE5">
      <w:pPr>
        <w:jc w:val="center"/>
      </w:pPr>
      <w:r w:rsidRPr="00EA47A0">
        <w:t>HERICK KAUÊ ALMEIDA DE ANDRADE</w:t>
      </w:r>
    </w:p>
    <w:p w14:paraId="237ACA89" w14:textId="77777777" w:rsidR="00FD6CE5" w:rsidRPr="00EA47A0" w:rsidRDefault="00FD6CE5" w:rsidP="00FD6CE5">
      <w:pPr>
        <w:jc w:val="center"/>
      </w:pPr>
      <w:r w:rsidRPr="00EA47A0">
        <w:t>MATHEUS ANTONELLI DA SILVA</w:t>
      </w:r>
    </w:p>
    <w:p w14:paraId="19F1E976" w14:textId="6CC8080C" w:rsidR="00FD6CE5" w:rsidRPr="00FD6CE5" w:rsidRDefault="00FD6CE5" w:rsidP="00FD6CE5">
      <w:pPr>
        <w:jc w:val="center"/>
      </w:pPr>
      <w:r w:rsidRPr="00EA47A0">
        <w:t>NICOLLY CAROLINA CANDIDO GOMES</w:t>
      </w:r>
    </w:p>
    <w:p w14:paraId="45D8B412" w14:textId="77777777" w:rsidR="00C74742" w:rsidRPr="00EA47A0" w:rsidRDefault="00934AEF" w:rsidP="0079264F">
      <w:pPr>
        <w:pStyle w:val="Monografiaapresentada"/>
        <w:rPr>
          <w:b w:val="0"/>
          <w:bCs/>
          <w:szCs w:val="20"/>
        </w:rPr>
      </w:pPr>
      <w:r w:rsidRPr="00EA47A0">
        <w:rPr>
          <w:b w:val="0"/>
          <w:bCs/>
          <w:szCs w:val="20"/>
        </w:rPr>
        <w:t xml:space="preserve">Planejamento </w:t>
      </w:r>
      <w:r w:rsidR="009C62C6" w:rsidRPr="00EA47A0">
        <w:rPr>
          <w:b w:val="0"/>
          <w:bCs/>
          <w:szCs w:val="20"/>
        </w:rPr>
        <w:t xml:space="preserve">e Desenvolvimento </w:t>
      </w:r>
      <w:r w:rsidRPr="00EA47A0">
        <w:rPr>
          <w:b w:val="0"/>
          <w:bCs/>
          <w:szCs w:val="20"/>
        </w:rPr>
        <w:t xml:space="preserve">do </w:t>
      </w:r>
      <w:r w:rsidR="00096324" w:rsidRPr="00EA47A0">
        <w:rPr>
          <w:b w:val="0"/>
          <w:bCs/>
          <w:szCs w:val="20"/>
        </w:rPr>
        <w:t>Trabalho de Conclusão de Curso apresentado à Escola Técnica Estadual Paulino Botelho</w:t>
      </w:r>
      <w:r w:rsidR="00300026" w:rsidRPr="00EA47A0">
        <w:rPr>
          <w:b w:val="0"/>
          <w:bCs/>
          <w:szCs w:val="20"/>
        </w:rPr>
        <w:t xml:space="preserve"> </w:t>
      </w:r>
      <w:r w:rsidR="00717B4C" w:rsidRPr="00EA47A0">
        <w:rPr>
          <w:b w:val="0"/>
          <w:bCs/>
          <w:szCs w:val="20"/>
        </w:rPr>
        <w:t xml:space="preserve">- Descentralizada E.E. </w:t>
      </w:r>
      <w:proofErr w:type="spellStart"/>
      <w:r w:rsidR="00717B4C" w:rsidRPr="00EA47A0">
        <w:rPr>
          <w:b w:val="0"/>
          <w:bCs/>
          <w:szCs w:val="20"/>
        </w:rPr>
        <w:t>Attília</w:t>
      </w:r>
      <w:proofErr w:type="spellEnd"/>
      <w:r w:rsidR="00717B4C" w:rsidRPr="00EA47A0">
        <w:rPr>
          <w:b w:val="0"/>
          <w:bCs/>
          <w:szCs w:val="20"/>
        </w:rPr>
        <w:t xml:space="preserve"> Prado Margarido</w:t>
      </w:r>
      <w:r w:rsidR="00096324" w:rsidRPr="00EA47A0">
        <w:rPr>
          <w:b w:val="0"/>
          <w:bCs/>
          <w:szCs w:val="20"/>
        </w:rPr>
        <w:t xml:space="preserve">, como parte dos requisitos para a obtenção do título de </w:t>
      </w:r>
      <w:r w:rsidR="009C62C6" w:rsidRPr="00EA47A0">
        <w:rPr>
          <w:b w:val="0"/>
          <w:bCs/>
          <w:szCs w:val="20"/>
        </w:rPr>
        <w:t>Técnico em Informática para Internet</w:t>
      </w:r>
      <w:r w:rsidR="0017346C" w:rsidRPr="00EA47A0">
        <w:rPr>
          <w:b w:val="0"/>
          <w:bCs/>
          <w:szCs w:val="20"/>
        </w:rPr>
        <w:t>.</w:t>
      </w:r>
    </w:p>
    <w:p w14:paraId="5EFFC5FF" w14:textId="77777777" w:rsidR="00FF68F0" w:rsidRPr="00EA47A0" w:rsidRDefault="00FF68F0" w:rsidP="00FD6CE5">
      <w:pPr>
        <w:pStyle w:val="Monografiaapresentada"/>
        <w:spacing w:before="0"/>
        <w:ind w:left="0" w:firstLine="0"/>
        <w:jc w:val="left"/>
        <w:rPr>
          <w:b w:val="0"/>
          <w:bCs/>
          <w:szCs w:val="20"/>
        </w:rPr>
      </w:pPr>
    </w:p>
    <w:p w14:paraId="42432112" w14:textId="77777777" w:rsidR="009635AE" w:rsidRDefault="00C74742" w:rsidP="009635AE">
      <w:pPr>
        <w:pStyle w:val="Monografiaapresentada"/>
        <w:spacing w:before="0" w:after="0" w:afterAutospacing="0" w:line="240" w:lineRule="auto"/>
        <w:jc w:val="center"/>
        <w:rPr>
          <w:b w:val="0"/>
          <w:bCs/>
          <w:szCs w:val="20"/>
        </w:rPr>
      </w:pPr>
      <w:r w:rsidRPr="00EA47A0">
        <w:rPr>
          <w:b w:val="0"/>
          <w:bCs/>
          <w:szCs w:val="20"/>
        </w:rPr>
        <w:t>Janaína Dias Goulart</w:t>
      </w:r>
    </w:p>
    <w:p w14:paraId="76C49D32" w14:textId="0371DD4A" w:rsidR="00096324" w:rsidRPr="00EA47A0" w:rsidRDefault="00C74742" w:rsidP="009635AE">
      <w:pPr>
        <w:pStyle w:val="Monografiaapresentada"/>
        <w:spacing w:before="0" w:after="0" w:afterAutospacing="0" w:line="240" w:lineRule="auto"/>
        <w:jc w:val="center"/>
        <w:rPr>
          <w:b w:val="0"/>
          <w:bCs/>
          <w:szCs w:val="20"/>
        </w:rPr>
      </w:pPr>
      <w:r w:rsidRPr="00EA47A0">
        <w:rPr>
          <w:b w:val="0"/>
          <w:bCs/>
          <w:szCs w:val="20"/>
        </w:rPr>
        <w:t>Professora Orientadora</w:t>
      </w:r>
    </w:p>
    <w:p w14:paraId="4AAA3754" w14:textId="77777777" w:rsidR="002C74C0" w:rsidRDefault="002C74C0" w:rsidP="00096324">
      <w:pPr>
        <w:pStyle w:val="Ano"/>
        <w:rPr>
          <w:b w:val="0"/>
          <w:bCs/>
          <w:sz w:val="24"/>
          <w:szCs w:val="24"/>
        </w:rPr>
      </w:pPr>
    </w:p>
    <w:p w14:paraId="1F45CDAE" w14:textId="0F38F292" w:rsidR="00E0177F" w:rsidRPr="00EA47A0" w:rsidRDefault="00E0177F" w:rsidP="00096324">
      <w:pPr>
        <w:pStyle w:val="Ano"/>
        <w:rPr>
          <w:b w:val="0"/>
          <w:bCs/>
          <w:sz w:val="24"/>
          <w:szCs w:val="24"/>
        </w:rPr>
      </w:pPr>
      <w:r w:rsidRPr="00EA47A0">
        <w:rPr>
          <w:b w:val="0"/>
          <w:bCs/>
          <w:sz w:val="24"/>
          <w:szCs w:val="24"/>
        </w:rPr>
        <w:t>SÃO CARLOS</w:t>
      </w:r>
    </w:p>
    <w:p w14:paraId="53F04621" w14:textId="77777777" w:rsidR="00096324" w:rsidRDefault="00632B2C" w:rsidP="00096324">
      <w:pPr>
        <w:pStyle w:val="Ano"/>
        <w:rPr>
          <w:b w:val="0"/>
          <w:bCs/>
          <w:sz w:val="24"/>
          <w:szCs w:val="24"/>
        </w:rPr>
      </w:pPr>
      <w:r w:rsidRPr="00EA47A0">
        <w:rPr>
          <w:b w:val="0"/>
          <w:bCs/>
          <w:sz w:val="24"/>
          <w:szCs w:val="24"/>
        </w:rPr>
        <w:t>20</w:t>
      </w:r>
      <w:r w:rsidR="009C62C6" w:rsidRPr="00EA47A0">
        <w:rPr>
          <w:b w:val="0"/>
          <w:bCs/>
          <w:sz w:val="24"/>
          <w:szCs w:val="24"/>
        </w:rPr>
        <w:t>2</w:t>
      </w:r>
      <w:r w:rsidR="00902B96" w:rsidRPr="00EA47A0">
        <w:rPr>
          <w:b w:val="0"/>
          <w:bCs/>
          <w:sz w:val="24"/>
          <w:szCs w:val="24"/>
        </w:rPr>
        <w:t>4</w:t>
      </w:r>
    </w:p>
    <w:p w14:paraId="37BDE993" w14:textId="77777777" w:rsidR="00740071" w:rsidRPr="00740071" w:rsidRDefault="00740071" w:rsidP="00740071"/>
    <w:sdt>
      <w:sdtPr>
        <w:rPr>
          <w:rFonts w:ascii="Times New Roman" w:eastAsia="Times New Roman" w:hAnsi="Times New Roman" w:cs="Times New Roman"/>
          <w:b w:val="0"/>
          <w:caps/>
          <w:color w:val="auto"/>
          <w:sz w:val="24"/>
          <w:szCs w:val="20"/>
        </w:rPr>
        <w:id w:val="-37847670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C5DA10A" w14:textId="574B0984" w:rsidR="00E740F9" w:rsidRDefault="00E740F9">
          <w:pPr>
            <w:pStyle w:val="CabealhodoSumrio"/>
          </w:pPr>
          <w:r>
            <w:t>Sumário</w:t>
          </w:r>
        </w:p>
        <w:p w14:paraId="58ED87E5" w14:textId="6C45D7A1" w:rsidR="00E740F9" w:rsidRPr="004272D1" w:rsidRDefault="00E740F9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r w:rsidRPr="004272D1">
            <w:rPr>
              <w:rFonts w:ascii="Times New Roman" w:hAnsi="Times New Roman"/>
            </w:rPr>
            <w:fldChar w:fldCharType="begin"/>
          </w:r>
          <w:r w:rsidRPr="004272D1">
            <w:rPr>
              <w:rFonts w:ascii="Times New Roman" w:hAnsi="Times New Roman"/>
            </w:rPr>
            <w:instrText xml:space="preserve"> TOC \o "1-3" \h \z \u </w:instrText>
          </w:r>
          <w:r w:rsidRPr="004272D1">
            <w:rPr>
              <w:rFonts w:ascii="Times New Roman" w:hAnsi="Times New Roman"/>
            </w:rPr>
            <w:fldChar w:fldCharType="separate"/>
          </w:r>
          <w:hyperlink w:anchor="_Toc169864704" w:history="1">
            <w:r w:rsidRPr="004272D1">
              <w:rPr>
                <w:rStyle w:val="Hyperlink"/>
                <w:rFonts w:ascii="Times New Roman" w:hAnsi="Times New Roman"/>
                <w:b/>
                <w:bCs/>
              </w:rPr>
              <w:t>1.</w:t>
            </w:r>
            <w:r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Pr="004272D1">
              <w:rPr>
                <w:rStyle w:val="Hyperlink"/>
                <w:rFonts w:ascii="Times New Roman" w:hAnsi="Times New Roman"/>
                <w:b/>
                <w:bCs/>
              </w:rPr>
              <w:t>INTRODUÇÃO</w:t>
            </w:r>
            <w:r w:rsidRPr="004272D1">
              <w:rPr>
                <w:rFonts w:ascii="Times New Roman" w:hAnsi="Times New Roman"/>
                <w:webHidden/>
              </w:rPr>
              <w:tab/>
            </w:r>
            <w:r w:rsidRPr="004272D1">
              <w:rPr>
                <w:rFonts w:ascii="Times New Roman" w:hAnsi="Times New Roman"/>
                <w:webHidden/>
              </w:rPr>
              <w:fldChar w:fldCharType="begin"/>
            </w:r>
            <w:r w:rsidRPr="004272D1">
              <w:rPr>
                <w:rFonts w:ascii="Times New Roman" w:hAnsi="Times New Roman"/>
                <w:webHidden/>
              </w:rPr>
              <w:instrText xml:space="preserve"> PAGEREF _Toc169864704 \h </w:instrText>
            </w:r>
            <w:r w:rsidRPr="004272D1">
              <w:rPr>
                <w:rFonts w:ascii="Times New Roman" w:hAnsi="Times New Roman"/>
                <w:webHidden/>
              </w:rPr>
            </w:r>
            <w:r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5</w:t>
            </w:r>
            <w:r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B833415" w14:textId="75792C88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05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2.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OBJETIVOS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_Toc169864705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371E5F0" w14:textId="6E08357C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06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2.1.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Objetivo geral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_Toc169864706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38F2000" w14:textId="23ECCAD3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07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2.2.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Objetivos específicos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_Toc169864707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4CB647C" w14:textId="4D1328C0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08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3.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JUSTIFICATIVA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_Toc169864708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7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9DAC3A3" w14:textId="293D68B5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09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4.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METODOLOGIA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_Toc169864709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8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8900ED7" w14:textId="34DD4A11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0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5.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DOCUMENTO DE REQUISITOS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_Toc169864710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10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9964B02" w14:textId="4EB4E3F0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1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5.1.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Visão Geral do Sistema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_Toc169864711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10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5C88410" w14:textId="6F280951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2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5.2.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Requisitos funcionais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_Toc169864712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11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87F28DD" w14:textId="380E96F2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3" w:history="1">
            <w:r w:rsidR="00E740F9" w:rsidRPr="004272D1">
              <w:rPr>
                <w:rStyle w:val="Hyperlink"/>
                <w:rFonts w:ascii="Times New Roman" w:hAnsi="Times New Roman"/>
                <w:bCs/>
              </w:rPr>
              <w:t>5.3.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Cs/>
              </w:rPr>
              <w:t>Requisitos não funcionais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_Toc169864713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12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14F71F6" w14:textId="789DCB7D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4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5.4.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Glossário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_Toc169864714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13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FD3D5BD" w14:textId="52B23079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5" w:history="1">
            <w:r w:rsidR="00E740F9" w:rsidRPr="004272D1">
              <w:rPr>
                <w:rStyle w:val="Hyperlink"/>
                <w:rFonts w:ascii="Times New Roman" w:hAnsi="Times New Roman"/>
                <w:bCs/>
              </w:rPr>
              <w:t>6.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Cs/>
              </w:rPr>
              <w:t>VISÃO CASO DE USO – NÍVEL ANÁLISE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_Toc169864715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14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CBB98AA" w14:textId="596DE9A2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6" w:history="1">
            <w:r w:rsidR="00E740F9" w:rsidRPr="004272D1">
              <w:rPr>
                <w:rStyle w:val="Hyperlink"/>
                <w:rFonts w:ascii="Times New Roman" w:hAnsi="Times New Roman"/>
                <w:bCs/>
              </w:rPr>
              <w:t>6.1.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Cs/>
              </w:rPr>
              <w:t>Modelo De Casos De Uso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_Toc169864716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14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3DC85E7" w14:textId="31A01BD7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7" w:history="1">
            <w:r w:rsidR="00E740F9" w:rsidRPr="004272D1">
              <w:rPr>
                <w:rStyle w:val="Hyperlink"/>
                <w:rFonts w:ascii="Times New Roman" w:hAnsi="Times New Roman"/>
              </w:rPr>
              <w:t>6.2.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</w:rPr>
              <w:t>Definição dos Atores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_Toc169864717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15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E09C816" w14:textId="77D7B6D2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8" w:history="1">
            <w:r w:rsidR="00E740F9" w:rsidRPr="004272D1">
              <w:rPr>
                <w:rStyle w:val="Hyperlink"/>
                <w:rFonts w:ascii="Times New Roman" w:hAnsi="Times New Roman"/>
              </w:rPr>
              <w:t>6.3.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</w:rPr>
              <w:t>Lista de Casos de Uso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_Toc169864718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16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84DAD50" w14:textId="35802C37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19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7.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CONSIDERAÇÕES PARCIAIS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_Toc169864719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31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6FEAE2D" w14:textId="0AA8C218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20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8.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REFERÊNCIAS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_Toc169864720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32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36CE590" w14:textId="0CE8B606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21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9.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APÊNDICES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_Toc169864721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3AFB0C3" w14:textId="2F5194A9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22" w:history="1">
            <w:r w:rsidR="00E740F9" w:rsidRPr="004272D1">
              <w:rPr>
                <w:rStyle w:val="Hyperlink"/>
                <w:rFonts w:ascii="Times New Roman" w:hAnsi="Times New Roman"/>
              </w:rPr>
              <w:t>9.1.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</w:rPr>
              <w:t>APÊNDICE A - Cronograma do PDTCC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_Toc169864722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61CEE72" w14:textId="6ECB49C9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23" w:history="1">
            <w:r w:rsidR="00E740F9" w:rsidRPr="004272D1">
              <w:rPr>
                <w:rStyle w:val="Hyperlink"/>
                <w:rFonts w:ascii="Times New Roman" w:hAnsi="Times New Roman"/>
                <w:bCs/>
              </w:rPr>
              <w:t>9.2.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Cs/>
              </w:rPr>
              <w:t>APÊNDICE B - Logo e slogan da empresa de Informática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_Toc169864723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36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EF481CD" w14:textId="6A288D09" w:rsidR="00E740F9" w:rsidRPr="004272D1" w:rsidRDefault="00001BC7">
          <w:pPr>
            <w:pStyle w:val="Sumrio1"/>
            <w:tabs>
              <w:tab w:val="left" w:pos="132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24" w:history="1"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10.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/>
                <w:bCs/>
              </w:rPr>
              <w:t>ANEXOS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_Toc169864724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39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5246F02" w14:textId="0A5341F9" w:rsidR="00E740F9" w:rsidRPr="004272D1" w:rsidRDefault="00001BC7">
          <w:pPr>
            <w:pStyle w:val="Sumrio1"/>
            <w:tabs>
              <w:tab w:val="left" w:pos="1540"/>
            </w:tabs>
            <w:rPr>
              <w:rFonts w:ascii="Times New Roman" w:eastAsiaTheme="minorEastAsia" w:hAnsi="Times New Roman"/>
              <w:snapToGrid/>
              <w:sz w:val="22"/>
              <w:szCs w:val="22"/>
            </w:rPr>
          </w:pPr>
          <w:hyperlink w:anchor="_Toc169864725" w:history="1">
            <w:r w:rsidR="00E740F9" w:rsidRPr="004272D1">
              <w:rPr>
                <w:rStyle w:val="Hyperlink"/>
                <w:rFonts w:ascii="Times New Roman" w:hAnsi="Times New Roman"/>
                <w:bCs/>
                <w:spacing w:val="2"/>
              </w:rPr>
              <w:t>10.1.</w:t>
            </w:r>
            <w:r w:rsidR="00E740F9" w:rsidRPr="004272D1">
              <w:rPr>
                <w:rFonts w:ascii="Times New Roman" w:eastAsiaTheme="minorEastAsia" w:hAnsi="Times New Roman"/>
                <w:snapToGrid/>
                <w:sz w:val="22"/>
                <w:szCs w:val="22"/>
              </w:rPr>
              <w:tab/>
            </w:r>
            <w:r w:rsidR="00E740F9" w:rsidRPr="004272D1">
              <w:rPr>
                <w:rStyle w:val="Hyperlink"/>
                <w:rFonts w:ascii="Times New Roman" w:hAnsi="Times New Roman"/>
                <w:bCs/>
                <w:spacing w:val="2"/>
              </w:rPr>
              <w:t>ANEXO A - Legislação relacionada ao cancelamento de prestação de serviço</w:t>
            </w:r>
            <w:r w:rsidR="00E740F9" w:rsidRPr="004272D1">
              <w:rPr>
                <w:rFonts w:ascii="Times New Roman" w:hAnsi="Times New Roman"/>
                <w:webHidden/>
              </w:rPr>
              <w:tab/>
            </w:r>
            <w:r w:rsidR="00E740F9" w:rsidRPr="004272D1">
              <w:rPr>
                <w:rFonts w:ascii="Times New Roman" w:hAnsi="Times New Roman"/>
                <w:webHidden/>
              </w:rPr>
              <w:fldChar w:fldCharType="begin"/>
            </w:r>
            <w:r w:rsidR="00E740F9" w:rsidRPr="004272D1">
              <w:rPr>
                <w:rFonts w:ascii="Times New Roman" w:hAnsi="Times New Roman"/>
                <w:webHidden/>
              </w:rPr>
              <w:instrText xml:space="preserve"> PAGEREF _Toc169864725 \h </w:instrText>
            </w:r>
            <w:r w:rsidR="00E740F9" w:rsidRPr="004272D1">
              <w:rPr>
                <w:rFonts w:ascii="Times New Roman" w:hAnsi="Times New Roman"/>
                <w:webHidden/>
              </w:rPr>
            </w:r>
            <w:r w:rsidR="00E740F9" w:rsidRPr="004272D1">
              <w:rPr>
                <w:rFonts w:ascii="Times New Roman" w:hAnsi="Times New Roman"/>
                <w:webHidden/>
              </w:rPr>
              <w:fldChar w:fldCharType="separate"/>
            </w:r>
            <w:r w:rsidR="00E71BBE">
              <w:rPr>
                <w:rFonts w:ascii="Times New Roman" w:hAnsi="Times New Roman"/>
                <w:webHidden/>
              </w:rPr>
              <w:t>39</w:t>
            </w:r>
            <w:r w:rsidR="00E740F9" w:rsidRPr="004272D1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EF7C071" w14:textId="301CADF9" w:rsidR="00E740F9" w:rsidRPr="004272D1" w:rsidRDefault="00E740F9">
          <w:r w:rsidRPr="004272D1">
            <w:rPr>
              <w:b/>
              <w:bCs/>
            </w:rPr>
            <w:fldChar w:fldCharType="end"/>
          </w:r>
        </w:p>
      </w:sdtContent>
    </w:sdt>
    <w:p w14:paraId="0CA49E81" w14:textId="2B04F785" w:rsidR="009705A2" w:rsidRPr="00406AAE" w:rsidRDefault="009705A2" w:rsidP="00A40D18">
      <w:pPr>
        <w:pStyle w:val="Recuodecorpodetexto2"/>
        <w:tabs>
          <w:tab w:val="clear" w:pos="1134"/>
        </w:tabs>
        <w:rPr>
          <w:szCs w:val="24"/>
        </w:rPr>
      </w:pPr>
    </w:p>
    <w:p w14:paraId="32A1F004" w14:textId="77777777" w:rsidR="00642F09" w:rsidRPr="00406AAE" w:rsidRDefault="00642F09" w:rsidP="002072E6">
      <w:pPr>
        <w:pStyle w:val="Ttulo"/>
        <w:rPr>
          <w:szCs w:val="24"/>
        </w:rPr>
      </w:pPr>
    </w:p>
    <w:p w14:paraId="0981A817" w14:textId="77777777" w:rsidR="00642F09" w:rsidRPr="00406AAE" w:rsidRDefault="00642F09" w:rsidP="002072E6">
      <w:pPr>
        <w:pStyle w:val="Ttulo"/>
        <w:rPr>
          <w:szCs w:val="24"/>
        </w:rPr>
      </w:pPr>
    </w:p>
    <w:p w14:paraId="4E1A3DA4" w14:textId="77777777" w:rsidR="00642F09" w:rsidRPr="00406AAE" w:rsidRDefault="00642F09" w:rsidP="002072E6">
      <w:pPr>
        <w:pStyle w:val="Ttulo"/>
        <w:rPr>
          <w:szCs w:val="24"/>
        </w:rPr>
        <w:sectPr w:rsidR="00642F09" w:rsidRPr="00406AAE" w:rsidSect="002C74C0">
          <w:headerReference w:type="default" r:id="rId12"/>
          <w:footerReference w:type="default" r:id="rId13"/>
          <w:pgSz w:w="11907" w:h="16840" w:code="9"/>
          <w:pgMar w:top="1701" w:right="1134" w:bottom="1134" w:left="1701" w:header="907" w:footer="1134" w:gutter="0"/>
          <w:cols w:space="720"/>
          <w:docGrid w:linePitch="326"/>
        </w:sectPr>
      </w:pPr>
    </w:p>
    <w:p w14:paraId="3BA91186" w14:textId="2CBC725F" w:rsidR="00E975FA" w:rsidRPr="00A0396F" w:rsidRDefault="002072E6" w:rsidP="00DE4DEB">
      <w:pPr>
        <w:pStyle w:val="Ttulo"/>
        <w:numPr>
          <w:ilvl w:val="0"/>
          <w:numId w:val="2"/>
        </w:numPr>
        <w:tabs>
          <w:tab w:val="clear" w:pos="1134"/>
          <w:tab w:val="left" w:pos="0"/>
        </w:tabs>
        <w:ind w:left="357" w:hanging="357"/>
        <w:outlineLvl w:val="0"/>
        <w:rPr>
          <w:b/>
          <w:bCs/>
          <w:szCs w:val="24"/>
        </w:rPr>
      </w:pPr>
      <w:bookmarkStart w:id="0" w:name="_Toc169864704"/>
      <w:r w:rsidRPr="00A0396F">
        <w:rPr>
          <w:b/>
          <w:bCs/>
          <w:szCs w:val="24"/>
        </w:rPr>
        <w:lastRenderedPageBreak/>
        <w:t>INTRODUÇÃO</w:t>
      </w:r>
      <w:bookmarkEnd w:id="0"/>
    </w:p>
    <w:p w14:paraId="04880F5E" w14:textId="77777777" w:rsidR="003F3D78" w:rsidRDefault="003F3D78" w:rsidP="003F3D78">
      <w:pPr>
        <w:pStyle w:val="Ttulo"/>
        <w:spacing w:line="360" w:lineRule="auto"/>
        <w:ind w:left="357"/>
        <w:rPr>
          <w:b/>
          <w:szCs w:val="24"/>
        </w:rPr>
      </w:pPr>
      <w:r>
        <w:rPr>
          <w:szCs w:val="24"/>
        </w:rPr>
        <w:tab/>
      </w:r>
      <w:r w:rsidR="00FB5996" w:rsidRPr="00FB5996">
        <w:rPr>
          <w:szCs w:val="24"/>
        </w:rPr>
        <w:t xml:space="preserve">Os salões de beleza oferecem uma ampla </w:t>
      </w:r>
      <w:r w:rsidR="00760B04">
        <w:rPr>
          <w:szCs w:val="24"/>
        </w:rPr>
        <w:t>gama</w:t>
      </w:r>
      <w:r w:rsidR="00FB5996" w:rsidRPr="00FB5996">
        <w:rPr>
          <w:szCs w:val="24"/>
        </w:rPr>
        <w:t xml:space="preserve"> de serviços relacionados à estética, incluindo cortes de cabelo, limpeza de pele, manicure,</w:t>
      </w:r>
      <w:r w:rsidR="008C3487" w:rsidRPr="008C3487">
        <w:rPr>
          <w:szCs w:val="24"/>
        </w:rPr>
        <w:t xml:space="preserve"> </w:t>
      </w:r>
      <w:r w:rsidR="008C3487" w:rsidRPr="00FB5996">
        <w:rPr>
          <w:szCs w:val="24"/>
        </w:rPr>
        <w:t>pedicure,</w:t>
      </w:r>
      <w:r w:rsidR="00FB5996" w:rsidRPr="00FB5996">
        <w:rPr>
          <w:szCs w:val="24"/>
        </w:rPr>
        <w:t xml:space="preserve"> maquiage</w:t>
      </w:r>
      <w:r w:rsidR="008C3487">
        <w:rPr>
          <w:szCs w:val="24"/>
        </w:rPr>
        <w:t xml:space="preserve">m, </w:t>
      </w:r>
      <w:r w:rsidR="00FB5996" w:rsidRPr="00FB5996">
        <w:rPr>
          <w:szCs w:val="24"/>
        </w:rPr>
        <w:t xml:space="preserve">depilação, entre outros. Como essas empresas geram um grande fluxo de pessoas, é fundamental uma boa organização para atender às necessidades de todos os consumidores. Para </w:t>
      </w:r>
      <w:r w:rsidR="00020A3B">
        <w:rPr>
          <w:szCs w:val="24"/>
        </w:rPr>
        <w:t>atender</w:t>
      </w:r>
      <w:r w:rsidR="00FB5996" w:rsidRPr="00FB5996">
        <w:rPr>
          <w:szCs w:val="24"/>
        </w:rPr>
        <w:t xml:space="preserve"> </w:t>
      </w:r>
      <w:r w:rsidR="005939F1">
        <w:rPr>
          <w:szCs w:val="24"/>
        </w:rPr>
        <w:t xml:space="preserve">ao </w:t>
      </w:r>
      <w:r w:rsidR="00FB5996" w:rsidRPr="00FB5996">
        <w:rPr>
          <w:szCs w:val="24"/>
        </w:rPr>
        <w:t>consumidor, é necessário que haja ferramentas eficazes para divulgar e gerenciar a empresa.</w:t>
      </w:r>
    </w:p>
    <w:p w14:paraId="3A0B63D6" w14:textId="49367F86" w:rsidR="00E975FA" w:rsidRDefault="003F3D78" w:rsidP="003F3D78">
      <w:pPr>
        <w:pStyle w:val="Ttulo"/>
        <w:spacing w:line="360" w:lineRule="auto"/>
        <w:ind w:left="357"/>
        <w:rPr>
          <w:szCs w:val="24"/>
        </w:rPr>
      </w:pPr>
      <w:r>
        <w:rPr>
          <w:szCs w:val="24"/>
        </w:rPr>
        <w:tab/>
      </w:r>
      <w:r w:rsidR="00FB5996" w:rsidRPr="00FB5996">
        <w:rPr>
          <w:szCs w:val="24"/>
        </w:rPr>
        <w:t xml:space="preserve">No entanto, é comum encontrar obstáculos ao </w:t>
      </w:r>
      <w:r w:rsidR="00B2562B">
        <w:rPr>
          <w:szCs w:val="24"/>
        </w:rPr>
        <w:t>obter</w:t>
      </w:r>
      <w:r w:rsidR="00FB5996" w:rsidRPr="00FB5996">
        <w:rPr>
          <w:szCs w:val="24"/>
        </w:rPr>
        <w:t xml:space="preserve"> essas ferramentas. Por </w:t>
      </w:r>
      <w:r w:rsidR="00AB7B67">
        <w:rPr>
          <w:szCs w:val="24"/>
        </w:rPr>
        <w:t>esse motivo</w:t>
      </w:r>
      <w:r w:rsidR="00FB5996" w:rsidRPr="00FB5996">
        <w:rPr>
          <w:szCs w:val="24"/>
        </w:rPr>
        <w:t>, será desenvolvido um sistema que fornecerá ferramentas para auxiliar na gestão dos cadastros de clientes, no controle de ordens de serviço, tornando</w:t>
      </w:r>
      <w:r w:rsidR="001F4574">
        <w:rPr>
          <w:szCs w:val="24"/>
        </w:rPr>
        <w:t xml:space="preserve"> a </w:t>
      </w:r>
      <w:r w:rsidR="00B05947">
        <w:rPr>
          <w:szCs w:val="24"/>
        </w:rPr>
        <w:t xml:space="preserve">gestão da empresa mais </w:t>
      </w:r>
      <w:r w:rsidR="001F4574">
        <w:rPr>
          <w:szCs w:val="24"/>
        </w:rPr>
        <w:t>eficiente.</w:t>
      </w:r>
    </w:p>
    <w:p w14:paraId="42D2BDF7" w14:textId="06885E04" w:rsidR="00D2280B" w:rsidRPr="00D2280B" w:rsidRDefault="002E0A33" w:rsidP="00D2280B">
      <w:pPr>
        <w:pStyle w:val="Ttulo"/>
        <w:rPr>
          <w:color w:val="000000" w:themeColor="text1"/>
        </w:rPr>
      </w:pPr>
      <w:r w:rsidRPr="00D2280B">
        <w:rPr>
          <w:color w:val="000000" w:themeColor="text1"/>
        </w:rPr>
        <w:t>O tema deste trabalho é</w:t>
      </w:r>
      <w:r w:rsidR="00211047" w:rsidRPr="00D2280B">
        <w:rPr>
          <w:color w:val="000000" w:themeColor="text1"/>
        </w:rPr>
        <w:t xml:space="preserve"> um site para um salão de beleza</w:t>
      </w:r>
      <w:r w:rsidRPr="00D2280B">
        <w:rPr>
          <w:color w:val="000000" w:themeColor="text1"/>
        </w:rPr>
        <w:t xml:space="preserve"> e foi escolhido </w:t>
      </w:r>
      <w:r w:rsidR="00D2280B" w:rsidRPr="00D2280B">
        <w:rPr>
          <w:color w:val="000000" w:themeColor="text1"/>
        </w:rPr>
        <w:t xml:space="preserve">e elaborado </w:t>
      </w:r>
      <w:r w:rsidRPr="00D2280B">
        <w:rPr>
          <w:color w:val="000000" w:themeColor="text1"/>
        </w:rPr>
        <w:t xml:space="preserve">porque </w:t>
      </w:r>
      <w:r w:rsidR="00211047" w:rsidRPr="00D2280B">
        <w:rPr>
          <w:color w:val="000000" w:themeColor="text1"/>
        </w:rPr>
        <w:t>a mãe de 2 dos membros do grupo trabalham</w:t>
      </w:r>
      <w:r w:rsidR="00D2280B" w:rsidRPr="00D2280B">
        <w:rPr>
          <w:color w:val="000000" w:themeColor="text1"/>
        </w:rPr>
        <w:t xml:space="preserve"> nessa área e devido a problemas que elas enfrentam e apontaram, decidimos trabalhar esse tema e criar o site</w:t>
      </w:r>
      <w:r w:rsidR="00EC3DCE" w:rsidRPr="00D2280B">
        <w:rPr>
          <w:color w:val="000000" w:themeColor="text1"/>
        </w:rPr>
        <w:t>.</w:t>
      </w:r>
      <w:r w:rsidR="00D2280B" w:rsidRPr="00D2280B">
        <w:rPr>
          <w:color w:val="000000" w:themeColor="text1"/>
        </w:rPr>
        <w:t xml:space="preserve"> </w:t>
      </w:r>
    </w:p>
    <w:p w14:paraId="590143A1" w14:textId="48FA3BBE" w:rsidR="002E0A33" w:rsidRPr="00D2280B" w:rsidRDefault="002E0A33" w:rsidP="00D2280B">
      <w:pPr>
        <w:pStyle w:val="Ttulo"/>
        <w:rPr>
          <w:color w:val="215E99" w:themeColor="text2" w:themeTint="BF"/>
        </w:rPr>
      </w:pPr>
      <w:r w:rsidRPr="00211047">
        <w:rPr>
          <w:color w:val="000000" w:themeColor="text1"/>
        </w:rPr>
        <w:t>O trabalho está organizado da seguinte maneira: inicialmente serão apresentados o objetivo geral e objetivos específicos, a justificativa e a metodologia de pesquisa.</w:t>
      </w:r>
    </w:p>
    <w:p w14:paraId="208C6FD3" w14:textId="77777777" w:rsidR="002E0A33" w:rsidRPr="00211047" w:rsidRDefault="002E0A33" w:rsidP="002E0A33">
      <w:pPr>
        <w:pStyle w:val="Ttulo"/>
        <w:rPr>
          <w:color w:val="000000" w:themeColor="text1"/>
        </w:rPr>
      </w:pPr>
      <w:r w:rsidRPr="00211047">
        <w:rPr>
          <w:color w:val="000000" w:themeColor="text1"/>
        </w:rPr>
        <w:t>Na segunda parte do trabalho será mostrado o Documento de Requisitos com a visão geral do sistema, requisitos funcionais e não funcionais e o glossário.</w:t>
      </w:r>
    </w:p>
    <w:p w14:paraId="46AAC08D" w14:textId="77777777" w:rsidR="002E0A33" w:rsidRPr="00211047" w:rsidRDefault="002E0A33" w:rsidP="002E0A33">
      <w:pPr>
        <w:pStyle w:val="Ttulo"/>
        <w:rPr>
          <w:color w:val="000000" w:themeColor="text1"/>
        </w:rPr>
      </w:pPr>
      <w:r w:rsidRPr="00211047">
        <w:rPr>
          <w:color w:val="000000" w:themeColor="text1"/>
        </w:rPr>
        <w:t xml:space="preserve">Na terceira parte do trabalho será apresentada a Visão de Análise com o diagrama de caso de uso, definição de atores e especificação de casos de uso, além do mapa do site e </w:t>
      </w:r>
      <w:proofErr w:type="spellStart"/>
      <w:r w:rsidRPr="00211047">
        <w:rPr>
          <w:color w:val="000000" w:themeColor="text1"/>
        </w:rPr>
        <w:t>wireframe</w:t>
      </w:r>
      <w:proofErr w:type="spellEnd"/>
      <w:r w:rsidRPr="00211047">
        <w:rPr>
          <w:color w:val="000000" w:themeColor="text1"/>
        </w:rPr>
        <w:t>.</w:t>
      </w:r>
    </w:p>
    <w:p w14:paraId="1FA9C554" w14:textId="77777777" w:rsidR="002E0A33" w:rsidRPr="00211047" w:rsidRDefault="002E0A33" w:rsidP="002E0A33">
      <w:pPr>
        <w:pStyle w:val="Ttulo"/>
        <w:rPr>
          <w:color w:val="000000" w:themeColor="text1"/>
        </w:rPr>
      </w:pPr>
      <w:r w:rsidRPr="00211047">
        <w:rPr>
          <w:color w:val="000000" w:themeColor="text1"/>
        </w:rPr>
        <w:lastRenderedPageBreak/>
        <w:t>A outra etapa do trabalho mostra a Visão de Dados com os modelos conceitual (DER), lógico e físico do banco de dados.</w:t>
      </w:r>
    </w:p>
    <w:p w14:paraId="4F03F4C4" w14:textId="24140A9F" w:rsidR="002E0A33" w:rsidRPr="00211047" w:rsidRDefault="002E0A33" w:rsidP="002E0A33">
      <w:pPr>
        <w:pStyle w:val="Ttulo"/>
        <w:rPr>
          <w:color w:val="000000" w:themeColor="text1"/>
        </w:rPr>
      </w:pPr>
      <w:r w:rsidRPr="00211047">
        <w:rPr>
          <w:color w:val="000000" w:themeColor="text1"/>
        </w:rPr>
        <w:t xml:space="preserve">Será apresentado também o </w:t>
      </w:r>
      <w:proofErr w:type="spellStart"/>
      <w:r w:rsidRPr="00211047">
        <w:rPr>
          <w:color w:val="000000" w:themeColor="text1"/>
        </w:rPr>
        <w:t>Canva</w:t>
      </w:r>
      <w:proofErr w:type="spellEnd"/>
      <w:r w:rsidRPr="00211047">
        <w:rPr>
          <w:color w:val="000000" w:themeColor="text1"/>
        </w:rPr>
        <w:t xml:space="preserve"> com o projeto do modelo de negócios que o sistema está embasado.</w:t>
      </w:r>
    </w:p>
    <w:p w14:paraId="325CA581" w14:textId="65D1E775" w:rsidR="002E0A33" w:rsidRPr="00211047" w:rsidRDefault="002E0A33" w:rsidP="002E0A33">
      <w:pPr>
        <w:pStyle w:val="Ttulo"/>
        <w:rPr>
          <w:color w:val="000000" w:themeColor="text1"/>
        </w:rPr>
      </w:pPr>
      <w:r w:rsidRPr="00211047">
        <w:rPr>
          <w:color w:val="000000" w:themeColor="text1"/>
        </w:rPr>
        <w:t xml:space="preserve">Para fechamento do trabalho serão apresentadas as considerações finais e também o cronograma do trabalho, logo </w:t>
      </w:r>
      <w:proofErr w:type="gramStart"/>
      <w:r w:rsidRPr="00211047">
        <w:rPr>
          <w:color w:val="000000" w:themeColor="text1"/>
        </w:rPr>
        <w:t>e</w:t>
      </w:r>
      <w:proofErr w:type="gramEnd"/>
      <w:r w:rsidRPr="00211047">
        <w:rPr>
          <w:color w:val="000000" w:themeColor="text1"/>
        </w:rPr>
        <w:t xml:space="preserve"> slogan da empresa de Informática e os instrumentos de coleta de dados para o levantamento de requisitos, assim como a legislação relacionada.</w:t>
      </w:r>
    </w:p>
    <w:p w14:paraId="6201ED12" w14:textId="77777777" w:rsidR="005203DC" w:rsidRPr="00406AAE" w:rsidRDefault="005203DC" w:rsidP="00F664EA">
      <w:pPr>
        <w:pStyle w:val="Ttulo"/>
        <w:spacing w:line="360" w:lineRule="auto"/>
        <w:rPr>
          <w:b/>
          <w:szCs w:val="24"/>
        </w:rPr>
      </w:pPr>
    </w:p>
    <w:p w14:paraId="7EF0ADB1" w14:textId="77777777" w:rsidR="00D24E61" w:rsidRPr="00A0396F" w:rsidRDefault="00D24E61" w:rsidP="00DE4DEB">
      <w:pPr>
        <w:pStyle w:val="Ttulo"/>
        <w:numPr>
          <w:ilvl w:val="0"/>
          <w:numId w:val="2"/>
        </w:numPr>
        <w:tabs>
          <w:tab w:val="clear" w:pos="1134"/>
          <w:tab w:val="left" w:pos="0"/>
        </w:tabs>
        <w:ind w:left="357" w:hanging="357"/>
        <w:outlineLvl w:val="0"/>
        <w:rPr>
          <w:b/>
          <w:bCs/>
          <w:szCs w:val="24"/>
        </w:rPr>
      </w:pPr>
      <w:bookmarkStart w:id="1" w:name="_Toc169864705"/>
      <w:r w:rsidRPr="00A0396F">
        <w:rPr>
          <w:b/>
          <w:bCs/>
          <w:szCs w:val="24"/>
        </w:rPr>
        <w:t>OBJETIVOS</w:t>
      </w:r>
      <w:bookmarkEnd w:id="1"/>
    </w:p>
    <w:p w14:paraId="72445D8D" w14:textId="77777777" w:rsidR="002072E6" w:rsidRPr="00A0396F" w:rsidRDefault="00F77FC2" w:rsidP="00DE4DEB">
      <w:pPr>
        <w:pStyle w:val="Ttulo"/>
        <w:numPr>
          <w:ilvl w:val="1"/>
          <w:numId w:val="11"/>
        </w:numPr>
        <w:tabs>
          <w:tab w:val="clear" w:pos="1134"/>
          <w:tab w:val="left" w:pos="0"/>
        </w:tabs>
        <w:outlineLvl w:val="0"/>
        <w:rPr>
          <w:b/>
          <w:bCs/>
          <w:szCs w:val="24"/>
        </w:rPr>
      </w:pPr>
      <w:bookmarkStart w:id="2" w:name="_Toc169864706"/>
      <w:r w:rsidRPr="00A0396F">
        <w:rPr>
          <w:b/>
          <w:bCs/>
          <w:szCs w:val="24"/>
        </w:rPr>
        <w:t>Objetivo geral</w:t>
      </w:r>
      <w:bookmarkEnd w:id="2"/>
    </w:p>
    <w:p w14:paraId="43C5ECF9" w14:textId="3130C3D3" w:rsidR="002072E6" w:rsidRPr="00211047" w:rsidRDefault="00B206C0" w:rsidP="00FE6E0E">
      <w:pPr>
        <w:pStyle w:val="Ttulo"/>
        <w:tabs>
          <w:tab w:val="clear" w:pos="1134"/>
        </w:tabs>
        <w:spacing w:line="360" w:lineRule="auto"/>
        <w:ind w:firstLine="1134"/>
        <w:rPr>
          <w:b/>
          <w:color w:val="000000" w:themeColor="text1"/>
          <w:szCs w:val="24"/>
        </w:rPr>
      </w:pPr>
      <w:r w:rsidRPr="00211047">
        <w:rPr>
          <w:color w:val="000000" w:themeColor="text1"/>
          <w:szCs w:val="24"/>
        </w:rPr>
        <w:t>Aplicar os conhecimentos adquiridos durante o curso</w:t>
      </w:r>
      <w:r w:rsidR="00A738AF" w:rsidRPr="00211047">
        <w:rPr>
          <w:color w:val="000000" w:themeColor="text1"/>
          <w:szCs w:val="24"/>
        </w:rPr>
        <w:t xml:space="preserve"> Técnico em Informática para Internet</w:t>
      </w:r>
      <w:r w:rsidRPr="00211047">
        <w:rPr>
          <w:color w:val="000000" w:themeColor="text1"/>
          <w:szCs w:val="24"/>
        </w:rPr>
        <w:t xml:space="preserve"> a fim de criar um site para um salão de beleza, oferecer uma presença </w:t>
      </w:r>
      <w:r w:rsidRPr="00090CCB">
        <w:rPr>
          <w:iCs/>
          <w:color w:val="000000" w:themeColor="text1"/>
          <w:szCs w:val="24"/>
        </w:rPr>
        <w:t>on</w:t>
      </w:r>
      <w:r w:rsidR="00090CCB" w:rsidRPr="00090CCB">
        <w:rPr>
          <w:iCs/>
          <w:color w:val="000000" w:themeColor="text1"/>
          <w:szCs w:val="24"/>
        </w:rPr>
        <w:t>-</w:t>
      </w:r>
      <w:r w:rsidRPr="00090CCB">
        <w:rPr>
          <w:iCs/>
          <w:color w:val="000000" w:themeColor="text1"/>
          <w:szCs w:val="24"/>
        </w:rPr>
        <w:t>line</w:t>
      </w:r>
      <w:r w:rsidRPr="00211047">
        <w:rPr>
          <w:color w:val="000000" w:themeColor="text1"/>
          <w:szCs w:val="24"/>
        </w:rPr>
        <w:t xml:space="preserve"> que facilite a comunicação com os clientes, promova os serviços oferecidos e ajude a atrair novos clientes.</w:t>
      </w:r>
    </w:p>
    <w:p w14:paraId="1B20E4F3" w14:textId="77777777" w:rsidR="00E975FA" w:rsidRPr="00406AAE" w:rsidRDefault="00E975FA" w:rsidP="002072E6">
      <w:pPr>
        <w:pStyle w:val="Ttulo"/>
        <w:spacing w:line="360" w:lineRule="auto"/>
        <w:rPr>
          <w:b/>
          <w:szCs w:val="24"/>
        </w:rPr>
      </w:pPr>
    </w:p>
    <w:p w14:paraId="57FC059C" w14:textId="77777777" w:rsidR="00E975FA" w:rsidRPr="00A0396F" w:rsidRDefault="00F77FC2" w:rsidP="00DE4DEB">
      <w:pPr>
        <w:pStyle w:val="Ttulo"/>
        <w:numPr>
          <w:ilvl w:val="1"/>
          <w:numId w:val="2"/>
        </w:numPr>
        <w:tabs>
          <w:tab w:val="clear" w:pos="1134"/>
          <w:tab w:val="left" w:pos="0"/>
        </w:tabs>
        <w:outlineLvl w:val="0"/>
        <w:rPr>
          <w:b/>
          <w:bCs/>
          <w:szCs w:val="24"/>
        </w:rPr>
      </w:pPr>
      <w:bookmarkStart w:id="3" w:name="_Toc169864707"/>
      <w:r w:rsidRPr="00A0396F">
        <w:rPr>
          <w:b/>
          <w:bCs/>
          <w:szCs w:val="24"/>
        </w:rPr>
        <w:t>Objetivos específicos</w:t>
      </w:r>
      <w:bookmarkEnd w:id="3"/>
    </w:p>
    <w:p w14:paraId="37037770" w14:textId="49FD1D2C" w:rsidR="00B206C0" w:rsidRPr="00406AAE" w:rsidRDefault="003810D9" w:rsidP="003810D9">
      <w:pPr>
        <w:pStyle w:val="Ttulo"/>
        <w:spacing w:line="360" w:lineRule="auto"/>
        <w:rPr>
          <w:b/>
          <w:szCs w:val="24"/>
        </w:rPr>
      </w:pPr>
      <w:r>
        <w:rPr>
          <w:szCs w:val="24"/>
        </w:rPr>
        <w:tab/>
      </w:r>
      <w:r w:rsidR="00B206C0" w:rsidRPr="00406AAE">
        <w:rPr>
          <w:szCs w:val="24"/>
        </w:rPr>
        <w:t>Divulgar os Serviços oferecidos pelo salão de beleza apresentando seus serviços, promoções e pacotes especiais de forma clara e atrativa;</w:t>
      </w:r>
    </w:p>
    <w:p w14:paraId="6068450C" w14:textId="0E550DA2" w:rsidR="00B206C0" w:rsidRPr="00406AAE" w:rsidRDefault="003810D9" w:rsidP="003810D9">
      <w:pPr>
        <w:pStyle w:val="Ttulo"/>
        <w:spacing w:line="360" w:lineRule="auto"/>
        <w:rPr>
          <w:b/>
          <w:szCs w:val="24"/>
        </w:rPr>
      </w:pPr>
      <w:r>
        <w:rPr>
          <w:szCs w:val="24"/>
        </w:rPr>
        <w:tab/>
      </w:r>
      <w:r w:rsidR="00B206C0" w:rsidRPr="00406AAE">
        <w:rPr>
          <w:szCs w:val="24"/>
        </w:rPr>
        <w:t>Oferecer a possibilidade de agendamento de horários e serviços diretamente pelo site, facilitando a vida dos clientes e otimizando o tempo da equipe do salão;</w:t>
      </w:r>
    </w:p>
    <w:p w14:paraId="459A5D06" w14:textId="6FF8C1DC" w:rsidR="00E975FA" w:rsidRPr="00406AAE" w:rsidRDefault="003810D9" w:rsidP="003810D9">
      <w:pPr>
        <w:pStyle w:val="Ttulo"/>
        <w:spacing w:line="360" w:lineRule="auto"/>
        <w:rPr>
          <w:b/>
          <w:szCs w:val="24"/>
        </w:rPr>
      </w:pPr>
      <w:r>
        <w:rPr>
          <w:szCs w:val="24"/>
        </w:rPr>
        <w:lastRenderedPageBreak/>
        <w:tab/>
      </w:r>
      <w:r w:rsidR="00B206C0" w:rsidRPr="00406AAE">
        <w:rPr>
          <w:szCs w:val="24"/>
        </w:rPr>
        <w:t>Apresentar exemplos dos trabalhos realizados, como cortes, penteados e procedimentos estéticos, para que os clientes em potencial possam ter uma ideia do que esperar ao visitar o salão.</w:t>
      </w:r>
    </w:p>
    <w:p w14:paraId="09261544" w14:textId="77777777" w:rsidR="00F40B16" w:rsidRPr="00406AAE" w:rsidRDefault="00F40B16" w:rsidP="00876060">
      <w:pPr>
        <w:pStyle w:val="Ttulo"/>
        <w:rPr>
          <w:szCs w:val="24"/>
        </w:rPr>
      </w:pPr>
    </w:p>
    <w:p w14:paraId="7ABB8739" w14:textId="77777777" w:rsidR="002072E6" w:rsidRPr="00A0396F" w:rsidRDefault="002072E6" w:rsidP="00DE4DEB">
      <w:pPr>
        <w:pStyle w:val="Ttulo"/>
        <w:numPr>
          <w:ilvl w:val="0"/>
          <w:numId w:val="2"/>
        </w:numPr>
        <w:tabs>
          <w:tab w:val="clear" w:pos="1134"/>
          <w:tab w:val="left" w:pos="0"/>
        </w:tabs>
        <w:ind w:left="357" w:hanging="357"/>
        <w:outlineLvl w:val="0"/>
        <w:rPr>
          <w:b/>
          <w:bCs/>
          <w:szCs w:val="24"/>
        </w:rPr>
      </w:pPr>
      <w:bookmarkStart w:id="4" w:name="_Toc169864708"/>
      <w:r w:rsidRPr="00A0396F">
        <w:rPr>
          <w:b/>
          <w:bCs/>
          <w:szCs w:val="24"/>
        </w:rPr>
        <w:t>JUSTIFICATIVA</w:t>
      </w:r>
      <w:bookmarkEnd w:id="4"/>
    </w:p>
    <w:p w14:paraId="073FA1E7" w14:textId="77777777" w:rsidR="00B206C0" w:rsidRPr="00406AAE" w:rsidRDefault="00B206C0" w:rsidP="00B206C0">
      <w:pPr>
        <w:pStyle w:val="Ttulo"/>
        <w:spacing w:line="360" w:lineRule="auto"/>
        <w:ind w:firstLine="1134"/>
        <w:rPr>
          <w:b/>
          <w:szCs w:val="24"/>
        </w:rPr>
      </w:pPr>
      <w:r w:rsidRPr="00406AAE">
        <w:rPr>
          <w:szCs w:val="24"/>
        </w:rPr>
        <w:t xml:space="preserve">A indústria da beleza tem passado por significativas transformações com os avanços tecnológicos recentes, e a mudança nos hábitos de consumo. A presença on-line se tornou essencial para a divulgação e crescimento dos negócios, e salões de beleza não estão imunes a essa nova tendência (TARRIO,2022). Dessa forma, criação de um site para um salão de beleza se mostra uma eficiente ferramenta para alcançar e atrair um maior público, oferecendo informações detalhadas sobre o espaço, os serviços e os profissionais, agendamento on-line, além de introduzir a marca no mercado digital. </w:t>
      </w:r>
    </w:p>
    <w:p w14:paraId="2F32C8B3" w14:textId="5F148795" w:rsidR="00B206C0" w:rsidRPr="00406AAE" w:rsidRDefault="00B206C0" w:rsidP="001968D1">
      <w:pPr>
        <w:pStyle w:val="Ttulo"/>
        <w:spacing w:line="360" w:lineRule="auto"/>
        <w:ind w:firstLine="1134"/>
        <w:rPr>
          <w:b/>
          <w:szCs w:val="24"/>
        </w:rPr>
      </w:pPr>
      <w:r w:rsidRPr="557AB6E2">
        <w:rPr>
          <w:szCs w:val="24"/>
        </w:rPr>
        <w:t>Esse trabalho se justifica pela necessidade crescente da presença on-line para os negócios, especialmente no setor da beleza e estética</w:t>
      </w:r>
      <w:r w:rsidR="00090CCB">
        <w:rPr>
          <w:szCs w:val="24"/>
        </w:rPr>
        <w:t>,</w:t>
      </w:r>
      <w:r w:rsidRPr="557AB6E2">
        <w:rPr>
          <w:szCs w:val="24"/>
        </w:rPr>
        <w:t xml:space="preserve"> como forma de construir a identidade visual, transmiti</w:t>
      </w:r>
      <w:r w:rsidR="001968D1">
        <w:rPr>
          <w:szCs w:val="24"/>
        </w:rPr>
        <w:t>r</w:t>
      </w:r>
      <w:r w:rsidRPr="557AB6E2">
        <w:rPr>
          <w:szCs w:val="24"/>
        </w:rPr>
        <w:t xml:space="preserve"> valores e cria</w:t>
      </w:r>
      <w:r w:rsidR="001968D1">
        <w:rPr>
          <w:szCs w:val="24"/>
        </w:rPr>
        <w:t>r</w:t>
      </w:r>
      <w:r w:rsidRPr="557AB6E2">
        <w:rPr>
          <w:szCs w:val="24"/>
        </w:rPr>
        <w:t xml:space="preserve"> uma imagem positiva da marca. Segundo </w:t>
      </w:r>
      <w:proofErr w:type="spellStart"/>
      <w:r w:rsidRPr="000C780F">
        <w:rPr>
          <w:szCs w:val="24"/>
        </w:rPr>
        <w:t>Vinholi</w:t>
      </w:r>
      <w:proofErr w:type="spellEnd"/>
      <w:r w:rsidRPr="000C780F">
        <w:rPr>
          <w:szCs w:val="24"/>
        </w:rPr>
        <w:t xml:space="preserve"> (2022)</w:t>
      </w:r>
      <w:r w:rsidRPr="557AB6E2">
        <w:rPr>
          <w:szCs w:val="24"/>
        </w:rPr>
        <w:t xml:space="preserve"> diretor-superintendente do Sebrae-SP, o Brasil é o quarto maior mercado consumidor do mundo na área de salões de beleza, ficando atrás apenas de grandes potências, como Estados Unidos, China e Japão. </w:t>
      </w:r>
    </w:p>
    <w:p w14:paraId="4A4A5431" w14:textId="6331779D" w:rsidR="00B206C0" w:rsidRPr="00406AAE" w:rsidRDefault="00B206C0" w:rsidP="00B206C0">
      <w:pPr>
        <w:pStyle w:val="Ttulo"/>
        <w:spacing w:line="360" w:lineRule="auto"/>
        <w:ind w:firstLine="1134"/>
        <w:rPr>
          <w:b/>
          <w:szCs w:val="24"/>
        </w:rPr>
      </w:pPr>
      <w:r w:rsidRPr="557AB6E2">
        <w:rPr>
          <w:szCs w:val="24"/>
        </w:rPr>
        <w:t xml:space="preserve">Números comprovam o cenário de crescimento. De acordo com </w:t>
      </w:r>
      <w:r w:rsidRPr="000C780F">
        <w:rPr>
          <w:szCs w:val="24"/>
        </w:rPr>
        <w:t>O Estadão (2022)</w:t>
      </w:r>
      <w:r w:rsidRPr="557AB6E2">
        <w:rPr>
          <w:szCs w:val="24"/>
        </w:rPr>
        <w:t>, só no Brasil, 343 mil salões de beleza foram abertos desde 2020. Dentre eles, 11 mil surgiram em junho de 2022, número 28,5% maior que o mesmo período de 2020. Sendo assim, o setor</w:t>
      </w:r>
      <w:r w:rsidR="007C64CA">
        <w:rPr>
          <w:szCs w:val="24"/>
        </w:rPr>
        <w:t xml:space="preserve"> aparece entre </w:t>
      </w:r>
      <w:r w:rsidR="00070E6B">
        <w:rPr>
          <w:szCs w:val="24"/>
        </w:rPr>
        <w:t>os três maiores seguimentos</w:t>
      </w:r>
      <w:r w:rsidRPr="557AB6E2">
        <w:rPr>
          <w:szCs w:val="24"/>
        </w:rPr>
        <w:t xml:space="preserve"> que mais abrem Cadastro Nacional de Pessoas Jurídicas (CNPJ) no Brasil. </w:t>
      </w:r>
    </w:p>
    <w:p w14:paraId="208CBB7D" w14:textId="2172A0BF" w:rsidR="00B206C0" w:rsidRPr="00406AAE" w:rsidRDefault="003237D0" w:rsidP="00B206C0">
      <w:pPr>
        <w:pStyle w:val="Ttulo"/>
        <w:spacing w:line="360" w:lineRule="auto"/>
        <w:ind w:firstLine="1134"/>
        <w:rPr>
          <w:b/>
          <w:szCs w:val="24"/>
        </w:rPr>
      </w:pPr>
      <w:r>
        <w:rPr>
          <w:szCs w:val="24"/>
        </w:rPr>
        <w:t>S</w:t>
      </w:r>
      <w:r w:rsidR="00B206C0" w:rsidRPr="557AB6E2">
        <w:rPr>
          <w:szCs w:val="24"/>
        </w:rPr>
        <w:t xml:space="preserve">e considerarmos as lojas virtuais, os dados são ainda melhores. Segundo um relatório feito pela </w:t>
      </w:r>
      <w:proofErr w:type="spellStart"/>
      <w:r w:rsidR="00B206C0" w:rsidRPr="004A31D9">
        <w:rPr>
          <w:szCs w:val="24"/>
        </w:rPr>
        <w:t>Neotrust</w:t>
      </w:r>
      <w:proofErr w:type="spellEnd"/>
      <w:r w:rsidR="00971211">
        <w:rPr>
          <w:szCs w:val="24"/>
        </w:rPr>
        <w:t xml:space="preserve"> </w:t>
      </w:r>
      <w:r w:rsidR="00A738AF" w:rsidRPr="00F005C1">
        <w:rPr>
          <w:color w:val="000000" w:themeColor="text1"/>
          <w:szCs w:val="24"/>
        </w:rPr>
        <w:t>(</w:t>
      </w:r>
      <w:r w:rsidR="000C780F" w:rsidRPr="00F005C1">
        <w:rPr>
          <w:color w:val="000000" w:themeColor="text1"/>
          <w:szCs w:val="24"/>
        </w:rPr>
        <w:t>2021</w:t>
      </w:r>
      <w:r w:rsidR="00A738AF" w:rsidRPr="00F005C1">
        <w:rPr>
          <w:color w:val="000000" w:themeColor="text1"/>
          <w:szCs w:val="24"/>
        </w:rPr>
        <w:t>)</w:t>
      </w:r>
      <w:r w:rsidR="00E0177F" w:rsidRPr="00F005C1">
        <w:rPr>
          <w:color w:val="000000" w:themeColor="text1"/>
          <w:szCs w:val="24"/>
        </w:rPr>
        <w:t xml:space="preserve">, </w:t>
      </w:r>
      <w:r w:rsidR="00B206C0" w:rsidRPr="557AB6E2">
        <w:rPr>
          <w:szCs w:val="24"/>
        </w:rPr>
        <w:t xml:space="preserve">a categoria de beleza, perfumaria e saúde ocupou a segunda </w:t>
      </w:r>
      <w:r w:rsidR="00B206C0" w:rsidRPr="557AB6E2">
        <w:rPr>
          <w:szCs w:val="24"/>
        </w:rPr>
        <w:lastRenderedPageBreak/>
        <w:t xml:space="preserve">colocação no ranking com o maior volume de vendas no ambiente </w:t>
      </w:r>
      <w:r w:rsidR="00B206C0" w:rsidRPr="00971211">
        <w:rPr>
          <w:iCs/>
          <w:color w:val="000000" w:themeColor="text1"/>
          <w:szCs w:val="24"/>
        </w:rPr>
        <w:t>on</w:t>
      </w:r>
      <w:r w:rsidR="003B1A80" w:rsidRPr="00971211">
        <w:rPr>
          <w:iCs/>
          <w:color w:val="000000" w:themeColor="text1"/>
          <w:szCs w:val="24"/>
        </w:rPr>
        <w:t>-</w:t>
      </w:r>
      <w:r w:rsidR="00B206C0" w:rsidRPr="00971211">
        <w:rPr>
          <w:iCs/>
          <w:color w:val="000000" w:themeColor="text1"/>
          <w:szCs w:val="24"/>
        </w:rPr>
        <w:t>line</w:t>
      </w:r>
      <w:r w:rsidR="00B206C0" w:rsidRPr="003B1A80">
        <w:rPr>
          <w:color w:val="000000" w:themeColor="text1"/>
          <w:szCs w:val="24"/>
        </w:rPr>
        <w:t xml:space="preserve"> </w:t>
      </w:r>
      <w:r w:rsidR="00B206C0" w:rsidRPr="557AB6E2">
        <w:rPr>
          <w:szCs w:val="24"/>
        </w:rPr>
        <w:t xml:space="preserve">em 2020 e 2021. Somente no primeiro trimestre de 2021, ela contabilizou cerca de 15,2% do total de pedidos, ficando atrás de moda e acessórios, com 16,6%. De acordo com o Google, o cuidado com os cabelos e com a pele passou a ser prioridade para as pessoas nesse período, representando um total de 39% e 37%, respectivamente. </w:t>
      </w:r>
    </w:p>
    <w:p w14:paraId="52015C29" w14:textId="3FB3FDA4" w:rsidR="00B206C0" w:rsidRPr="00406AAE" w:rsidRDefault="00B206C0" w:rsidP="00B206C0">
      <w:pPr>
        <w:pStyle w:val="Ttulo"/>
        <w:spacing w:line="360" w:lineRule="auto"/>
        <w:ind w:firstLine="1134"/>
        <w:rPr>
          <w:b/>
          <w:szCs w:val="24"/>
        </w:rPr>
      </w:pPr>
      <w:r w:rsidRPr="557AB6E2">
        <w:rPr>
          <w:szCs w:val="24"/>
        </w:rPr>
        <w:t xml:space="preserve">A partir desse cenário de crescimento, novas estratégias de marketing são necessárias para otimizar mecanismos de busca e campanhas publicitárias direcionadas, a fim de atrair um novo público. Já que o setor de beleza e cosméticos é uma das áreas que mais investem em ferramentas de </w:t>
      </w:r>
      <w:proofErr w:type="spellStart"/>
      <w:r w:rsidRPr="557AB6E2">
        <w:rPr>
          <w:szCs w:val="24"/>
        </w:rPr>
        <w:t>Customer</w:t>
      </w:r>
      <w:proofErr w:type="spellEnd"/>
      <w:r w:rsidRPr="557AB6E2">
        <w:rPr>
          <w:szCs w:val="24"/>
        </w:rPr>
        <w:t xml:space="preserve"> </w:t>
      </w:r>
      <w:proofErr w:type="spellStart"/>
      <w:r w:rsidRPr="557AB6E2">
        <w:rPr>
          <w:szCs w:val="24"/>
        </w:rPr>
        <w:t>Relationship</w:t>
      </w:r>
      <w:proofErr w:type="spellEnd"/>
      <w:r w:rsidRPr="557AB6E2">
        <w:rPr>
          <w:szCs w:val="24"/>
        </w:rPr>
        <w:t xml:space="preserve"> Management (CRM), ou Gestão de Relacionamento com o Cliente, com o objetivo de melhorar a gestão de vendas e intensificar o relacionamento </w:t>
      </w:r>
      <w:r w:rsidR="00F005C1">
        <w:rPr>
          <w:szCs w:val="24"/>
        </w:rPr>
        <w:t>deles</w:t>
      </w:r>
      <w:r w:rsidR="009935FB">
        <w:rPr>
          <w:szCs w:val="24"/>
        </w:rPr>
        <w:t>.</w:t>
      </w:r>
      <w:r w:rsidRPr="557AB6E2">
        <w:rPr>
          <w:szCs w:val="24"/>
        </w:rPr>
        <w:t xml:space="preserve"> Isso porque ela traz benefícios a curto, médio e longo prazo para as instituições envolvidas, pois essa estratégia está atrelada a fidelização dos consumidores. </w:t>
      </w:r>
    </w:p>
    <w:p w14:paraId="1939821D" w14:textId="30903CBA" w:rsidR="00B206C0" w:rsidRPr="00406AAE" w:rsidRDefault="00B206C0" w:rsidP="00B206C0">
      <w:pPr>
        <w:pStyle w:val="Ttulo"/>
        <w:spacing w:line="360" w:lineRule="auto"/>
        <w:ind w:firstLine="1134"/>
        <w:rPr>
          <w:b/>
          <w:szCs w:val="24"/>
        </w:rPr>
      </w:pPr>
      <w:r w:rsidRPr="557AB6E2">
        <w:rPr>
          <w:szCs w:val="24"/>
        </w:rPr>
        <w:t xml:space="preserve"> Com isso, vemos que o setor estético está passando por grandes transformações e mudanças de paradigmas</w:t>
      </w:r>
      <w:r w:rsidR="0042517B">
        <w:rPr>
          <w:szCs w:val="24"/>
        </w:rPr>
        <w:t>,</w:t>
      </w:r>
      <w:r w:rsidRPr="557AB6E2">
        <w:rPr>
          <w:szCs w:val="24"/>
        </w:rPr>
        <w:t xml:space="preserve"> </w:t>
      </w:r>
      <w:r w:rsidR="0042517B">
        <w:rPr>
          <w:szCs w:val="24"/>
        </w:rPr>
        <w:t>a</w:t>
      </w:r>
      <w:r w:rsidRPr="557AB6E2">
        <w:rPr>
          <w:szCs w:val="24"/>
        </w:rPr>
        <w:t>bsorvendo o que há de mais inovador da tecnologia para automatizar processos, a</w:t>
      </w:r>
      <w:r w:rsidR="00971211">
        <w:rPr>
          <w:szCs w:val="24"/>
        </w:rPr>
        <w:t xml:space="preserve">companhar os hábitos de consumo levando praticidade </w:t>
      </w:r>
      <w:r w:rsidRPr="557AB6E2">
        <w:rPr>
          <w:szCs w:val="24"/>
        </w:rPr>
        <w:t>ao público-alvo por meio de serviços customizados e assim manter uma boa relação entre profissional e cliente.</w:t>
      </w:r>
    </w:p>
    <w:p w14:paraId="3DF13024" w14:textId="6427C093" w:rsidR="00216840" w:rsidRDefault="00B206C0" w:rsidP="00E22FF9">
      <w:pPr>
        <w:pStyle w:val="Ttulo"/>
        <w:tabs>
          <w:tab w:val="clear" w:pos="1134"/>
        </w:tabs>
        <w:spacing w:line="360" w:lineRule="auto"/>
        <w:ind w:firstLine="1134"/>
        <w:rPr>
          <w:b/>
          <w:szCs w:val="24"/>
        </w:rPr>
      </w:pPr>
      <w:r w:rsidRPr="00406AAE">
        <w:rPr>
          <w:szCs w:val="24"/>
        </w:rPr>
        <w:t xml:space="preserve">O que de acordo com a </w:t>
      </w:r>
      <w:proofErr w:type="spellStart"/>
      <w:r w:rsidRPr="00406AAE">
        <w:rPr>
          <w:szCs w:val="24"/>
        </w:rPr>
        <w:t>Cable</w:t>
      </w:r>
      <w:proofErr w:type="spellEnd"/>
      <w:r w:rsidRPr="00406AAE">
        <w:rPr>
          <w:szCs w:val="24"/>
        </w:rPr>
        <w:t xml:space="preserve"> News Network (CNN), mostra que as atividades que se encontram na categoria outros serviços, do qual fazem parte os salões de beleza, alcançaram a marca de crescimento de 4,8% no 2 trimestre de 2022. Os dados são da Pesquisa Nacional de Amostra de Domicílios, divulgada pelo Instituto Brasileiro de Geografia e Estatística </w:t>
      </w:r>
      <w:r w:rsidRPr="000C780F">
        <w:rPr>
          <w:szCs w:val="24"/>
        </w:rPr>
        <w:t>(IBGE</w:t>
      </w:r>
      <w:r w:rsidR="003B648F" w:rsidRPr="000C780F">
        <w:rPr>
          <w:szCs w:val="24"/>
        </w:rPr>
        <w:t>, 2022)</w:t>
      </w:r>
      <w:r w:rsidRPr="000C780F">
        <w:rPr>
          <w:szCs w:val="24"/>
        </w:rPr>
        <w:t>.</w:t>
      </w:r>
    </w:p>
    <w:p w14:paraId="6A63815A" w14:textId="77777777" w:rsidR="00E22FF9" w:rsidRPr="00E22FF9" w:rsidRDefault="00E22FF9" w:rsidP="00E22FF9">
      <w:pPr>
        <w:pStyle w:val="Ttulo"/>
        <w:tabs>
          <w:tab w:val="clear" w:pos="1134"/>
        </w:tabs>
        <w:spacing w:line="360" w:lineRule="auto"/>
        <w:ind w:firstLine="1134"/>
        <w:rPr>
          <w:b/>
          <w:szCs w:val="24"/>
        </w:rPr>
      </w:pPr>
    </w:p>
    <w:p w14:paraId="7DA4F088" w14:textId="77777777" w:rsidR="002072E6" w:rsidRPr="00A0396F" w:rsidRDefault="002072E6" w:rsidP="00DE4DEB">
      <w:pPr>
        <w:pStyle w:val="Ttulo"/>
        <w:numPr>
          <w:ilvl w:val="0"/>
          <w:numId w:val="3"/>
        </w:numPr>
        <w:outlineLvl w:val="0"/>
        <w:rPr>
          <w:b/>
          <w:bCs/>
          <w:szCs w:val="24"/>
        </w:rPr>
      </w:pPr>
      <w:bookmarkStart w:id="5" w:name="_Toc169864709"/>
      <w:r w:rsidRPr="00A0396F">
        <w:rPr>
          <w:b/>
          <w:bCs/>
          <w:szCs w:val="24"/>
        </w:rPr>
        <w:t>METODOLOGIA</w:t>
      </w:r>
      <w:bookmarkEnd w:id="5"/>
    </w:p>
    <w:p w14:paraId="3BAC914F" w14:textId="77777777" w:rsidR="00902B96" w:rsidRPr="00216840" w:rsidRDefault="00902B96" w:rsidP="00AC245D">
      <w:pPr>
        <w:pStyle w:val="Ttulo"/>
        <w:tabs>
          <w:tab w:val="clear" w:pos="1134"/>
        </w:tabs>
        <w:spacing w:line="360" w:lineRule="auto"/>
        <w:ind w:firstLine="1134"/>
        <w:rPr>
          <w:b/>
          <w:szCs w:val="24"/>
        </w:rPr>
      </w:pPr>
      <w:r w:rsidRPr="00216840">
        <w:rPr>
          <w:szCs w:val="24"/>
        </w:rPr>
        <w:t>A metodologia do trabalho se caracteriza por uma pesquisa descritiva, de caráter qualitativo usando pesquisa bibliográfica</w:t>
      </w:r>
      <w:r w:rsidR="00311E46" w:rsidRPr="00216840">
        <w:rPr>
          <w:szCs w:val="24"/>
        </w:rPr>
        <w:t xml:space="preserve"> </w:t>
      </w:r>
      <w:r w:rsidRPr="00216840">
        <w:rPr>
          <w:szCs w:val="24"/>
        </w:rPr>
        <w:t>e de campo.</w:t>
      </w:r>
    </w:p>
    <w:p w14:paraId="664F5FEF" w14:textId="536F4F2D" w:rsidR="00717063" w:rsidRPr="00406AAE" w:rsidRDefault="00902B96" w:rsidP="00AC245D">
      <w:pPr>
        <w:pStyle w:val="Ttulo"/>
        <w:tabs>
          <w:tab w:val="clear" w:pos="1134"/>
        </w:tabs>
        <w:spacing w:line="360" w:lineRule="auto"/>
        <w:ind w:firstLine="1134"/>
        <w:rPr>
          <w:b/>
          <w:color w:val="000000"/>
          <w:szCs w:val="24"/>
        </w:rPr>
      </w:pPr>
      <w:r w:rsidRPr="557AB6E2">
        <w:rPr>
          <w:color w:val="000000" w:themeColor="text1"/>
          <w:szCs w:val="24"/>
        </w:rPr>
        <w:lastRenderedPageBreak/>
        <w:t xml:space="preserve">Segundo </w:t>
      </w:r>
      <w:r w:rsidR="003E07E2" w:rsidRPr="557AB6E2">
        <w:rPr>
          <w:color w:val="000000" w:themeColor="text1"/>
          <w:szCs w:val="24"/>
        </w:rPr>
        <w:t>Serasa Experience</w:t>
      </w:r>
      <w:r w:rsidRPr="557AB6E2">
        <w:rPr>
          <w:color w:val="000000" w:themeColor="text1"/>
          <w:szCs w:val="24"/>
        </w:rPr>
        <w:t xml:space="preserve"> (</w:t>
      </w:r>
      <w:r w:rsidR="00717063" w:rsidRPr="557AB6E2">
        <w:rPr>
          <w:color w:val="000000" w:themeColor="text1"/>
          <w:szCs w:val="24"/>
        </w:rPr>
        <w:t>2023</w:t>
      </w:r>
      <w:r w:rsidRPr="557AB6E2">
        <w:rPr>
          <w:color w:val="000000" w:themeColor="text1"/>
          <w:szCs w:val="24"/>
        </w:rPr>
        <w:t>) pesquisa descritiva é</w:t>
      </w:r>
      <w:r w:rsidR="00717063" w:rsidRPr="557AB6E2">
        <w:rPr>
          <w:color w:val="000000" w:themeColor="text1"/>
          <w:szCs w:val="24"/>
        </w:rPr>
        <w:t xml:space="preserve"> o método onde são recolhidas informações mais especificas e detalhadas. Ao mesmo tempo que essa metodologia expõe os dados de </w:t>
      </w:r>
      <w:r w:rsidR="00E7517D">
        <w:rPr>
          <w:color w:val="000000" w:themeColor="text1"/>
          <w:szCs w:val="24"/>
        </w:rPr>
        <w:t>uma pesquisa</w:t>
      </w:r>
      <w:r w:rsidR="00717063" w:rsidRPr="557AB6E2">
        <w:rPr>
          <w:color w:val="000000" w:themeColor="text1"/>
          <w:szCs w:val="24"/>
        </w:rPr>
        <w:t xml:space="preserve">, não se aprofunda </w:t>
      </w:r>
      <w:r w:rsidR="00E7517D">
        <w:rPr>
          <w:color w:val="000000" w:themeColor="text1"/>
          <w:szCs w:val="24"/>
        </w:rPr>
        <w:t>nas razões ou mo</w:t>
      </w:r>
      <w:r w:rsidR="0060589D">
        <w:rPr>
          <w:color w:val="000000" w:themeColor="text1"/>
          <w:szCs w:val="24"/>
        </w:rPr>
        <w:t>tivações dessas características</w:t>
      </w:r>
      <w:r w:rsidR="00717063" w:rsidRPr="557AB6E2">
        <w:rPr>
          <w:color w:val="000000" w:themeColor="text1"/>
          <w:szCs w:val="24"/>
        </w:rPr>
        <w:t>.</w:t>
      </w:r>
    </w:p>
    <w:p w14:paraId="0E2044AB" w14:textId="77777777" w:rsidR="00902B96" w:rsidRPr="00406AAE" w:rsidRDefault="00717063" w:rsidP="003E07E2">
      <w:pPr>
        <w:pStyle w:val="Ttulo"/>
        <w:tabs>
          <w:tab w:val="clear" w:pos="1134"/>
        </w:tabs>
        <w:spacing w:line="360" w:lineRule="auto"/>
        <w:ind w:firstLine="1134"/>
        <w:rPr>
          <w:b/>
          <w:color w:val="000000"/>
          <w:szCs w:val="24"/>
        </w:rPr>
      </w:pPr>
      <w:r w:rsidRPr="00406AAE">
        <w:rPr>
          <w:color w:val="000000"/>
          <w:szCs w:val="24"/>
        </w:rPr>
        <w:t xml:space="preserve">Esse tipo de pesquisa tem como objetivo analisar características e variáveis relacionadas ao objeto de pesquisa, </w:t>
      </w:r>
      <w:r w:rsidR="003E07E2" w:rsidRPr="00406AAE">
        <w:rPr>
          <w:color w:val="000000"/>
          <w:szCs w:val="24"/>
        </w:rPr>
        <w:t xml:space="preserve">a </w:t>
      </w:r>
      <w:r w:rsidRPr="00406AAE">
        <w:rPr>
          <w:color w:val="000000"/>
          <w:szCs w:val="24"/>
        </w:rPr>
        <w:t>naturalidade do objeto pesquisado</w:t>
      </w:r>
      <w:r w:rsidR="003E07E2" w:rsidRPr="00406AAE">
        <w:rPr>
          <w:color w:val="000000"/>
          <w:szCs w:val="24"/>
        </w:rPr>
        <w:t xml:space="preserve"> (</w:t>
      </w:r>
      <w:r w:rsidRPr="00406AAE">
        <w:rPr>
          <w:color w:val="000000"/>
          <w:szCs w:val="24"/>
        </w:rPr>
        <w:t>não tem a interferência do pesquisador</w:t>
      </w:r>
      <w:r w:rsidR="003E07E2" w:rsidRPr="00406AAE">
        <w:rPr>
          <w:color w:val="000000"/>
          <w:szCs w:val="24"/>
        </w:rPr>
        <w:t>), g</w:t>
      </w:r>
      <w:r w:rsidRPr="00406AAE">
        <w:rPr>
          <w:color w:val="000000"/>
          <w:szCs w:val="24"/>
        </w:rPr>
        <w:t>eneraliza</w:t>
      </w:r>
      <w:r w:rsidR="003E07E2" w:rsidRPr="00406AAE">
        <w:rPr>
          <w:color w:val="000000"/>
          <w:szCs w:val="24"/>
        </w:rPr>
        <w:t>r</w:t>
      </w:r>
      <w:r w:rsidRPr="00406AAE">
        <w:rPr>
          <w:color w:val="000000"/>
          <w:szCs w:val="24"/>
        </w:rPr>
        <w:t xml:space="preserve"> os resultados </w:t>
      </w:r>
      <w:r w:rsidR="003E07E2" w:rsidRPr="00406AAE">
        <w:rPr>
          <w:color w:val="000000"/>
          <w:szCs w:val="24"/>
        </w:rPr>
        <w:t>(</w:t>
      </w:r>
      <w:r w:rsidRPr="00406AAE">
        <w:rPr>
          <w:color w:val="000000"/>
          <w:szCs w:val="24"/>
        </w:rPr>
        <w:t>os resultados consideram todo o conjunto de variáveis possível</w:t>
      </w:r>
      <w:r w:rsidR="003E07E2" w:rsidRPr="00406AAE">
        <w:rPr>
          <w:color w:val="000000"/>
          <w:szCs w:val="24"/>
        </w:rPr>
        <w:t>) e realizar p</w:t>
      </w:r>
      <w:r w:rsidRPr="00406AAE">
        <w:rPr>
          <w:color w:val="000000"/>
          <w:szCs w:val="24"/>
        </w:rPr>
        <w:t>esquisa quantitativa que coleta os dados e pode os transformar em estatísticas</w:t>
      </w:r>
      <w:r w:rsidR="003E07E2" w:rsidRPr="00406AAE">
        <w:rPr>
          <w:color w:val="000000"/>
          <w:szCs w:val="24"/>
        </w:rPr>
        <w:t>.</w:t>
      </w:r>
    </w:p>
    <w:p w14:paraId="06F71CBB" w14:textId="261F8D80" w:rsidR="00902B96" w:rsidRDefault="00902B96" w:rsidP="00AC245D">
      <w:pPr>
        <w:pStyle w:val="Ttulo"/>
        <w:tabs>
          <w:tab w:val="clear" w:pos="1134"/>
        </w:tabs>
        <w:spacing w:line="360" w:lineRule="auto"/>
        <w:ind w:firstLine="1134"/>
        <w:rPr>
          <w:b/>
          <w:color w:val="000000"/>
          <w:szCs w:val="24"/>
        </w:rPr>
      </w:pPr>
      <w:r w:rsidRPr="00406AAE">
        <w:rPr>
          <w:color w:val="000000"/>
          <w:szCs w:val="24"/>
        </w:rPr>
        <w:t>A pesquisa qualitativa de acordo com</w:t>
      </w:r>
      <w:r w:rsidRPr="00406AAE">
        <w:rPr>
          <w:color w:val="FF0000"/>
          <w:szCs w:val="24"/>
        </w:rPr>
        <w:t xml:space="preserve"> </w:t>
      </w:r>
      <w:r w:rsidR="00290F11" w:rsidRPr="004A31D9">
        <w:rPr>
          <w:szCs w:val="24"/>
        </w:rPr>
        <w:t>Marques</w:t>
      </w:r>
      <w:r w:rsidR="00290F11" w:rsidRPr="00290F11">
        <w:rPr>
          <w:szCs w:val="24"/>
        </w:rPr>
        <w:t xml:space="preserve"> </w:t>
      </w:r>
      <w:r w:rsidRPr="00290F11">
        <w:rPr>
          <w:szCs w:val="24"/>
        </w:rPr>
        <w:t>(</w:t>
      </w:r>
      <w:r w:rsidR="008E5794" w:rsidRPr="00290F11">
        <w:rPr>
          <w:szCs w:val="24"/>
        </w:rPr>
        <w:t>s/d</w:t>
      </w:r>
      <w:r w:rsidRPr="00290F11">
        <w:rPr>
          <w:szCs w:val="24"/>
        </w:rPr>
        <w:t>)</w:t>
      </w:r>
      <w:r w:rsidRPr="00406AAE">
        <w:rPr>
          <w:color w:val="FF0000"/>
          <w:szCs w:val="24"/>
        </w:rPr>
        <w:t xml:space="preserve"> </w:t>
      </w:r>
      <w:r w:rsidRPr="00406AAE">
        <w:rPr>
          <w:color w:val="000000"/>
          <w:szCs w:val="24"/>
        </w:rPr>
        <w:t>se caracteriza po</w:t>
      </w:r>
      <w:r w:rsidR="008E5794">
        <w:rPr>
          <w:color w:val="000000"/>
          <w:szCs w:val="24"/>
        </w:rPr>
        <w:t xml:space="preserve">r </w:t>
      </w:r>
      <w:r w:rsidR="002658E1">
        <w:rPr>
          <w:color w:val="000000"/>
          <w:szCs w:val="24"/>
        </w:rPr>
        <w:t>focar na descrição</w:t>
      </w:r>
      <w:r w:rsidR="00B71DB0">
        <w:rPr>
          <w:color w:val="000000"/>
          <w:szCs w:val="24"/>
        </w:rPr>
        <w:t xml:space="preserve">, </w:t>
      </w:r>
      <w:r w:rsidR="002658E1">
        <w:rPr>
          <w:color w:val="000000"/>
          <w:szCs w:val="24"/>
        </w:rPr>
        <w:t>na análise cultural</w:t>
      </w:r>
      <w:r w:rsidR="00B71DB0">
        <w:rPr>
          <w:color w:val="000000"/>
          <w:szCs w:val="24"/>
        </w:rPr>
        <w:t xml:space="preserve"> e no comportamento humano, </w:t>
      </w:r>
      <w:r w:rsidR="002658E1">
        <w:rPr>
          <w:color w:val="000000"/>
          <w:szCs w:val="24"/>
        </w:rPr>
        <w:t>estratégia flexível e interativa,</w:t>
      </w:r>
      <w:r w:rsidR="00B71DB0">
        <w:rPr>
          <w:color w:val="000000"/>
          <w:szCs w:val="24"/>
        </w:rPr>
        <w:t xml:space="preserve"> se concentrando na</w:t>
      </w:r>
      <w:r w:rsidR="00290F11">
        <w:rPr>
          <w:color w:val="000000"/>
          <w:szCs w:val="24"/>
        </w:rPr>
        <w:t xml:space="preserve"> </w:t>
      </w:r>
      <w:r w:rsidR="00B71DB0">
        <w:rPr>
          <w:color w:val="000000"/>
          <w:szCs w:val="24"/>
        </w:rPr>
        <w:t>experi</w:t>
      </w:r>
      <w:r w:rsidR="00290F11">
        <w:rPr>
          <w:color w:val="000000"/>
          <w:szCs w:val="24"/>
        </w:rPr>
        <w:t>ên</w:t>
      </w:r>
      <w:r w:rsidR="00B71DB0">
        <w:rPr>
          <w:color w:val="000000"/>
          <w:szCs w:val="24"/>
        </w:rPr>
        <w:t xml:space="preserve">cia e significados </w:t>
      </w:r>
      <w:r w:rsidR="00290F11">
        <w:rPr>
          <w:color w:val="000000"/>
          <w:szCs w:val="24"/>
        </w:rPr>
        <w:t>atribuídos</w:t>
      </w:r>
      <w:r w:rsidR="00B71DB0">
        <w:rPr>
          <w:color w:val="000000"/>
          <w:szCs w:val="24"/>
        </w:rPr>
        <w:t xml:space="preserve"> </w:t>
      </w:r>
      <w:r w:rsidR="00290F11">
        <w:rPr>
          <w:color w:val="000000"/>
          <w:szCs w:val="24"/>
        </w:rPr>
        <w:t>pelos participantes,</w:t>
      </w:r>
      <w:r w:rsidR="002658E1">
        <w:rPr>
          <w:color w:val="000000"/>
          <w:szCs w:val="24"/>
        </w:rPr>
        <w:t xml:space="preserve"> natureza descritiva e interpretativa, dados não mensuráveis estatisticamente e utilização de diversos métodos, como: observação, entrevistas e discussõe</w:t>
      </w:r>
      <w:r w:rsidR="00B71DB0">
        <w:rPr>
          <w:color w:val="000000"/>
          <w:szCs w:val="24"/>
        </w:rPr>
        <w:t xml:space="preserve">s em comunidades de insights. </w:t>
      </w:r>
      <w:r w:rsidR="00290F11" w:rsidRPr="00290F11">
        <w:rPr>
          <w:color w:val="000000"/>
          <w:szCs w:val="24"/>
        </w:rPr>
        <w:t>Essas abordagens garantem uma compreensão mais profunda e holística dos fenômenos estudados, enriquecendo o conhecimento sobre o comportamento humano e os contextos sociais.</w:t>
      </w:r>
    </w:p>
    <w:p w14:paraId="639D60A2" w14:textId="62C08D3A" w:rsidR="00563053" w:rsidRDefault="003353A1" w:rsidP="00786F04">
      <w:pPr>
        <w:pStyle w:val="Ttulo"/>
        <w:tabs>
          <w:tab w:val="clear" w:pos="1134"/>
        </w:tabs>
        <w:spacing w:line="360" w:lineRule="auto"/>
        <w:ind w:firstLine="1134"/>
        <w:rPr>
          <w:b/>
          <w:color w:val="000000"/>
          <w:szCs w:val="24"/>
        </w:rPr>
      </w:pPr>
      <w:r w:rsidRPr="00255CA4">
        <w:rPr>
          <w:color w:val="000000"/>
          <w:szCs w:val="24"/>
        </w:rPr>
        <w:t xml:space="preserve">Segundo </w:t>
      </w:r>
      <w:r w:rsidRPr="004A31D9">
        <w:rPr>
          <w:color w:val="000000"/>
          <w:szCs w:val="24"/>
        </w:rPr>
        <w:t>Severino</w:t>
      </w:r>
      <w:r w:rsidR="00C3517C" w:rsidRPr="00255CA4">
        <w:rPr>
          <w:color w:val="000000"/>
          <w:szCs w:val="24"/>
        </w:rPr>
        <w:t xml:space="preserve"> (2007), </w:t>
      </w:r>
      <w:r w:rsidR="00255CA4" w:rsidRPr="00255CA4">
        <w:rPr>
          <w:color w:val="000000"/>
          <w:szCs w:val="24"/>
        </w:rPr>
        <w:t xml:space="preserve">a </w:t>
      </w:r>
      <w:r w:rsidR="00C3517C" w:rsidRPr="00255CA4">
        <w:rPr>
          <w:color w:val="000000"/>
          <w:szCs w:val="24"/>
        </w:rPr>
        <w:t xml:space="preserve">pesquisa bibliográfica </w:t>
      </w:r>
      <w:r w:rsidR="0075069D" w:rsidRPr="00255CA4">
        <w:rPr>
          <w:color w:val="000000"/>
          <w:szCs w:val="24"/>
        </w:rPr>
        <w:t>dar-se-á</w:t>
      </w:r>
      <w:r w:rsidR="00C3517C" w:rsidRPr="00255CA4">
        <w:rPr>
          <w:color w:val="000000"/>
          <w:szCs w:val="24"/>
        </w:rPr>
        <w:t xml:space="preserve"> pela análise de registros disponíveis, resultantes de trabalhos acadêmicos anteriores</w:t>
      </w:r>
      <w:r w:rsidR="00255CA4" w:rsidRPr="00255CA4">
        <w:rPr>
          <w:color w:val="000000"/>
          <w:szCs w:val="24"/>
        </w:rPr>
        <w:t xml:space="preserve"> como,</w:t>
      </w:r>
      <w:r w:rsidR="00C3517C" w:rsidRPr="00255CA4">
        <w:rPr>
          <w:color w:val="000000"/>
          <w:szCs w:val="24"/>
        </w:rPr>
        <w:t xml:space="preserve"> pesquisas, artigos, livros, revistas conceituadas</w:t>
      </w:r>
      <w:r w:rsidR="00255CA4" w:rsidRPr="00255CA4">
        <w:rPr>
          <w:color w:val="000000"/>
          <w:szCs w:val="24"/>
        </w:rPr>
        <w:t xml:space="preserve"> e outras</w:t>
      </w:r>
      <w:r w:rsidR="00C3517C" w:rsidRPr="00255CA4">
        <w:rPr>
          <w:color w:val="000000"/>
          <w:szCs w:val="24"/>
        </w:rPr>
        <w:t xml:space="preserve">. </w:t>
      </w:r>
      <w:r w:rsidR="00255CA4" w:rsidRPr="00255CA4">
        <w:rPr>
          <w:color w:val="000000"/>
          <w:szCs w:val="24"/>
        </w:rPr>
        <w:t xml:space="preserve">Sendo assim a mesma é baseada através de </w:t>
      </w:r>
      <w:r w:rsidR="00C3517C" w:rsidRPr="00255CA4">
        <w:rPr>
          <w:color w:val="000000"/>
          <w:szCs w:val="24"/>
        </w:rPr>
        <w:t xml:space="preserve">dados teóricos </w:t>
      </w:r>
      <w:r w:rsidR="006734B2" w:rsidRPr="00255CA4">
        <w:rPr>
          <w:color w:val="000000"/>
          <w:szCs w:val="24"/>
        </w:rPr>
        <w:t>publicados previamente</w:t>
      </w:r>
      <w:r w:rsidR="00563053" w:rsidRPr="00255CA4">
        <w:rPr>
          <w:color w:val="000000"/>
          <w:szCs w:val="24"/>
        </w:rPr>
        <w:t>, sendo estes, fontes de alto nível para referências posteriores</w:t>
      </w:r>
      <w:r w:rsidR="00255CA4" w:rsidRPr="00255CA4">
        <w:rPr>
          <w:color w:val="000000"/>
          <w:szCs w:val="24"/>
        </w:rPr>
        <w:t xml:space="preserve">, onde </w:t>
      </w:r>
      <w:r w:rsidR="00563053" w:rsidRPr="00255CA4">
        <w:rPr>
          <w:color w:val="000000"/>
          <w:szCs w:val="24"/>
        </w:rPr>
        <w:t>a pessoa responsável pela pesquisa trabalha a partir de contribuições feitas por autores que estudaram constantemente sobre a temática abordada em seus textos.</w:t>
      </w:r>
      <w:r w:rsidR="00563053">
        <w:rPr>
          <w:color w:val="000000"/>
          <w:szCs w:val="24"/>
        </w:rPr>
        <w:t xml:space="preserve"> </w:t>
      </w:r>
    </w:p>
    <w:p w14:paraId="081B42C6" w14:textId="3426D03E" w:rsidR="002072E6" w:rsidRPr="00D06536" w:rsidRDefault="002072E6" w:rsidP="00AC245D">
      <w:pPr>
        <w:pStyle w:val="Ttulo"/>
        <w:tabs>
          <w:tab w:val="clear" w:pos="1134"/>
        </w:tabs>
        <w:spacing w:line="360" w:lineRule="auto"/>
        <w:ind w:firstLine="1134"/>
        <w:rPr>
          <w:b/>
          <w:szCs w:val="24"/>
        </w:rPr>
      </w:pPr>
      <w:r w:rsidRPr="00D06536">
        <w:rPr>
          <w:szCs w:val="24"/>
        </w:rPr>
        <w:t>Para levantamento dos requisitos do sistema</w:t>
      </w:r>
      <w:r w:rsidR="00FE6E0E" w:rsidRPr="00D06536">
        <w:rPr>
          <w:szCs w:val="24"/>
        </w:rPr>
        <w:t xml:space="preserve"> </w:t>
      </w:r>
      <w:proofErr w:type="spellStart"/>
      <w:r w:rsidR="007D1DA5" w:rsidRPr="007D1DA5">
        <w:rPr>
          <w:i/>
          <w:szCs w:val="24"/>
        </w:rPr>
        <w:t>Esencia</w:t>
      </w:r>
      <w:proofErr w:type="spellEnd"/>
      <w:r w:rsidR="007D1DA5" w:rsidRPr="007D1DA5">
        <w:rPr>
          <w:i/>
          <w:szCs w:val="24"/>
        </w:rPr>
        <w:t xml:space="preserve"> </w:t>
      </w:r>
      <w:proofErr w:type="spellStart"/>
      <w:r w:rsidR="007D1DA5" w:rsidRPr="007D1DA5">
        <w:rPr>
          <w:i/>
          <w:szCs w:val="24"/>
        </w:rPr>
        <w:t>Bella</w:t>
      </w:r>
      <w:proofErr w:type="spellEnd"/>
      <w:r w:rsidRPr="00D06536">
        <w:rPr>
          <w:szCs w:val="24"/>
        </w:rPr>
        <w:t xml:space="preserve"> foram utilizadas entrevistas com os </w:t>
      </w:r>
      <w:r w:rsidR="007D1DA5">
        <w:rPr>
          <w:szCs w:val="24"/>
        </w:rPr>
        <w:t>profissionais</w:t>
      </w:r>
      <w:r w:rsidR="00902B96" w:rsidRPr="00D06536">
        <w:rPr>
          <w:szCs w:val="24"/>
        </w:rPr>
        <w:t xml:space="preserve"> </w:t>
      </w:r>
      <w:r w:rsidRPr="00D06536">
        <w:rPr>
          <w:szCs w:val="24"/>
        </w:rPr>
        <w:t xml:space="preserve">para conhecimento das necessidades, além da pesquisa da documentação da política da empresa e de </w:t>
      </w:r>
      <w:r w:rsidRPr="00D06536">
        <w:rPr>
          <w:i/>
          <w:szCs w:val="24"/>
        </w:rPr>
        <w:t>softwares</w:t>
      </w:r>
      <w:r w:rsidRPr="00D06536">
        <w:rPr>
          <w:szCs w:val="24"/>
        </w:rPr>
        <w:t xml:space="preserve"> relacionados</w:t>
      </w:r>
      <w:r w:rsidR="00902B96" w:rsidRPr="00D06536">
        <w:rPr>
          <w:szCs w:val="24"/>
        </w:rPr>
        <w:t>.</w:t>
      </w:r>
    </w:p>
    <w:p w14:paraId="18DD4FAB" w14:textId="25512FF8" w:rsidR="008C18EA" w:rsidRDefault="00EE4A6B" w:rsidP="005A2BFA">
      <w:pPr>
        <w:pStyle w:val="Ttulo"/>
        <w:spacing w:line="360" w:lineRule="auto"/>
        <w:ind w:firstLine="1134"/>
        <w:rPr>
          <w:b/>
          <w:szCs w:val="24"/>
        </w:rPr>
      </w:pPr>
      <w:r>
        <w:rPr>
          <w:szCs w:val="24"/>
        </w:rPr>
        <w:t xml:space="preserve">Os instrumentos </w:t>
      </w:r>
      <w:r w:rsidR="00902B96" w:rsidRPr="00406AAE">
        <w:rPr>
          <w:szCs w:val="24"/>
        </w:rPr>
        <w:t xml:space="preserve">para o </w:t>
      </w:r>
      <w:r>
        <w:rPr>
          <w:szCs w:val="24"/>
        </w:rPr>
        <w:t>levantamento de requisitos</w:t>
      </w:r>
      <w:r w:rsidR="00902B96" w:rsidRPr="00406AAE">
        <w:rPr>
          <w:szCs w:val="24"/>
        </w:rPr>
        <w:t xml:space="preserve"> do </w:t>
      </w:r>
      <w:r>
        <w:rPr>
          <w:szCs w:val="24"/>
        </w:rPr>
        <w:t>sistema</w:t>
      </w:r>
      <w:r w:rsidR="00902B96" w:rsidRPr="00406AAE">
        <w:rPr>
          <w:szCs w:val="24"/>
        </w:rPr>
        <w:t xml:space="preserve"> foram</w:t>
      </w:r>
      <w:r w:rsidR="00455AAB" w:rsidRPr="00455AAB">
        <w:rPr>
          <w:szCs w:val="24"/>
        </w:rPr>
        <w:t xml:space="preserve">: </w:t>
      </w:r>
      <w:r w:rsidR="008C18EA">
        <w:rPr>
          <w:szCs w:val="24"/>
        </w:rPr>
        <w:t>questionário</w:t>
      </w:r>
      <w:r w:rsidR="005A2BFA">
        <w:rPr>
          <w:szCs w:val="24"/>
        </w:rPr>
        <w:t>s</w:t>
      </w:r>
      <w:r w:rsidR="008C18EA">
        <w:rPr>
          <w:szCs w:val="24"/>
        </w:rPr>
        <w:t xml:space="preserve"> e debate</w:t>
      </w:r>
      <w:r w:rsidR="005A2BFA">
        <w:rPr>
          <w:szCs w:val="24"/>
        </w:rPr>
        <w:t>s</w:t>
      </w:r>
      <w:r w:rsidR="008C18EA">
        <w:rPr>
          <w:szCs w:val="24"/>
        </w:rPr>
        <w:t xml:space="preserve"> sobre o tema</w:t>
      </w:r>
      <w:r>
        <w:rPr>
          <w:szCs w:val="24"/>
        </w:rPr>
        <w:t xml:space="preserve"> e uma </w:t>
      </w:r>
      <w:r w:rsidR="008C18EA" w:rsidRPr="008C18EA">
        <w:rPr>
          <w:szCs w:val="24"/>
        </w:rPr>
        <w:t>visita técnica</w:t>
      </w:r>
      <w:r>
        <w:rPr>
          <w:szCs w:val="24"/>
        </w:rPr>
        <w:t xml:space="preserve"> para observação direta do ambiente, onde </w:t>
      </w:r>
      <w:r w:rsidR="008C18EA" w:rsidRPr="008C18EA">
        <w:rPr>
          <w:szCs w:val="24"/>
        </w:rPr>
        <w:t>busc</w:t>
      </w:r>
      <w:r>
        <w:rPr>
          <w:szCs w:val="24"/>
        </w:rPr>
        <w:t>ou-</w:t>
      </w:r>
      <w:r>
        <w:rPr>
          <w:szCs w:val="24"/>
        </w:rPr>
        <w:lastRenderedPageBreak/>
        <w:t>se</w:t>
      </w:r>
      <w:r w:rsidR="008C18EA" w:rsidRPr="008C18EA">
        <w:rPr>
          <w:szCs w:val="24"/>
        </w:rPr>
        <w:t xml:space="preserve"> obter o </w:t>
      </w:r>
      <w:r w:rsidR="008C18EA" w:rsidRPr="00EE4A6B">
        <w:rPr>
          <w:i/>
          <w:szCs w:val="24"/>
        </w:rPr>
        <w:t>feedback</w:t>
      </w:r>
      <w:r w:rsidR="008C18EA" w:rsidRPr="008C18EA">
        <w:rPr>
          <w:szCs w:val="24"/>
        </w:rPr>
        <w:t xml:space="preserve"> do</w:t>
      </w:r>
      <w:r w:rsidR="005A2BFA">
        <w:rPr>
          <w:szCs w:val="24"/>
        </w:rPr>
        <w:t>s profissionais</w:t>
      </w:r>
      <w:r w:rsidR="008C18EA" w:rsidRPr="008C18EA">
        <w:rPr>
          <w:szCs w:val="24"/>
        </w:rPr>
        <w:t xml:space="preserve"> acerca da inclusão de resumos dos procedimentos </w:t>
      </w:r>
      <w:r w:rsidR="008C18EA" w:rsidRPr="00FF6353">
        <w:rPr>
          <w:szCs w:val="24"/>
        </w:rPr>
        <w:t xml:space="preserve">realizados </w:t>
      </w:r>
      <w:r w:rsidR="005A2BFA" w:rsidRPr="00FF6353">
        <w:rPr>
          <w:szCs w:val="24"/>
        </w:rPr>
        <w:t xml:space="preserve">no </w:t>
      </w:r>
      <w:r w:rsidR="008C18EA" w:rsidRPr="00FF6353">
        <w:rPr>
          <w:szCs w:val="24"/>
        </w:rPr>
        <w:t>salão,</w:t>
      </w:r>
      <w:r w:rsidR="008C18EA" w:rsidRPr="008C18EA">
        <w:rPr>
          <w:szCs w:val="24"/>
        </w:rPr>
        <w:t xml:space="preserve"> visando fornecer informações detalhadas. </w:t>
      </w:r>
      <w:r>
        <w:rPr>
          <w:szCs w:val="24"/>
        </w:rPr>
        <w:t>Foi explorada</w:t>
      </w:r>
      <w:r w:rsidR="008C18EA" w:rsidRPr="008C18EA">
        <w:rPr>
          <w:szCs w:val="24"/>
        </w:rPr>
        <w:t xml:space="preserve"> também a dinâmica de pagamentos, com destaque para a necessidade de um adiantamento de 50% no momento do agendamento, sem possibilidade de reembolso em caso de cancelamento. Além disso, </w:t>
      </w:r>
      <w:r>
        <w:rPr>
          <w:szCs w:val="24"/>
        </w:rPr>
        <w:t>foi considerada</w:t>
      </w:r>
      <w:r w:rsidR="008C18EA" w:rsidRPr="008C18EA">
        <w:rPr>
          <w:szCs w:val="24"/>
        </w:rPr>
        <w:t xml:space="preserve"> a possibilidade de os clientes fornecerem </w:t>
      </w:r>
      <w:r w:rsidR="008C18EA" w:rsidRPr="00EE4A6B">
        <w:rPr>
          <w:i/>
          <w:szCs w:val="24"/>
        </w:rPr>
        <w:t>feedback</w:t>
      </w:r>
      <w:r w:rsidR="008C18EA" w:rsidRPr="008C18EA">
        <w:rPr>
          <w:szCs w:val="24"/>
        </w:rPr>
        <w:t xml:space="preserve"> mediante c</w:t>
      </w:r>
      <w:r w:rsidR="005A2BFA">
        <w:rPr>
          <w:szCs w:val="24"/>
        </w:rPr>
        <w:t>onclusão do serviço prestado</w:t>
      </w:r>
      <w:r w:rsidR="008C18EA" w:rsidRPr="008C18EA">
        <w:rPr>
          <w:szCs w:val="24"/>
        </w:rPr>
        <w:t xml:space="preserve">. Quanto ao agendamento, </w:t>
      </w:r>
      <w:r>
        <w:rPr>
          <w:szCs w:val="24"/>
        </w:rPr>
        <w:t>foi discutida</w:t>
      </w:r>
      <w:r w:rsidR="008C18EA" w:rsidRPr="008C18EA">
        <w:rPr>
          <w:szCs w:val="24"/>
        </w:rPr>
        <w:t xml:space="preserve"> a viabilidade de direcionar os clientes diretamente para </w:t>
      </w:r>
      <w:r w:rsidR="005A2BFA">
        <w:rPr>
          <w:szCs w:val="24"/>
        </w:rPr>
        <w:t>as</w:t>
      </w:r>
      <w:r w:rsidR="008C18EA" w:rsidRPr="008C18EA">
        <w:rPr>
          <w:szCs w:val="24"/>
        </w:rPr>
        <w:t xml:space="preserve"> redes sociais</w:t>
      </w:r>
      <w:r w:rsidR="005A2BFA">
        <w:rPr>
          <w:szCs w:val="24"/>
        </w:rPr>
        <w:t xml:space="preserve"> do salão</w:t>
      </w:r>
      <w:r w:rsidR="008C18EA" w:rsidRPr="008C18EA">
        <w:rPr>
          <w:szCs w:val="24"/>
        </w:rPr>
        <w:t>, como Instagram ou WhatsApp.</w:t>
      </w:r>
    </w:p>
    <w:p w14:paraId="2E5FDFBA" w14:textId="3A4D2BD3" w:rsidR="00EE4A6B" w:rsidRPr="00E41A56" w:rsidRDefault="00EE4A6B" w:rsidP="00D24E61">
      <w:pPr>
        <w:pStyle w:val="Ttulo"/>
        <w:spacing w:line="360" w:lineRule="auto"/>
        <w:ind w:firstLine="1134"/>
        <w:rPr>
          <w:b/>
          <w:szCs w:val="24"/>
        </w:rPr>
      </w:pPr>
      <w:r w:rsidRPr="00E41A56">
        <w:rPr>
          <w:szCs w:val="24"/>
        </w:rPr>
        <w:t>As ferramentas utilizadas até o momento para esse sistema foram:</w:t>
      </w:r>
      <w:r w:rsidR="000B4BAD" w:rsidRPr="00E41A56">
        <w:rPr>
          <w:szCs w:val="24"/>
        </w:rPr>
        <w:t xml:space="preserve"> </w:t>
      </w:r>
      <w:r w:rsidR="000C0596">
        <w:rPr>
          <w:szCs w:val="24"/>
        </w:rPr>
        <w:t>W</w:t>
      </w:r>
      <w:r w:rsidR="006D740A" w:rsidRPr="00E41A56">
        <w:rPr>
          <w:szCs w:val="24"/>
        </w:rPr>
        <w:t xml:space="preserve">ord, </w:t>
      </w:r>
      <w:proofErr w:type="spellStart"/>
      <w:r w:rsidR="000C0596">
        <w:rPr>
          <w:szCs w:val="24"/>
        </w:rPr>
        <w:t>C</w:t>
      </w:r>
      <w:r w:rsidR="006D740A" w:rsidRPr="00E41A56">
        <w:rPr>
          <w:szCs w:val="24"/>
        </w:rPr>
        <w:t>anva</w:t>
      </w:r>
      <w:proofErr w:type="spellEnd"/>
      <w:r w:rsidR="00872E6D" w:rsidRPr="00E41A56">
        <w:rPr>
          <w:szCs w:val="24"/>
        </w:rPr>
        <w:t xml:space="preserve">, </w:t>
      </w:r>
      <w:r w:rsidR="003576F0">
        <w:rPr>
          <w:szCs w:val="24"/>
        </w:rPr>
        <w:t xml:space="preserve">Excel, </w:t>
      </w:r>
      <w:r w:rsidR="000C0596">
        <w:rPr>
          <w:szCs w:val="24"/>
        </w:rPr>
        <w:t>D</w:t>
      </w:r>
      <w:r w:rsidR="00872E6D" w:rsidRPr="00E41A56">
        <w:rPr>
          <w:szCs w:val="24"/>
        </w:rPr>
        <w:t>raw.io</w:t>
      </w:r>
      <w:r w:rsidR="001F426C">
        <w:rPr>
          <w:szCs w:val="24"/>
        </w:rPr>
        <w:t>,</w:t>
      </w:r>
      <w:r w:rsidR="000C0596">
        <w:rPr>
          <w:szCs w:val="24"/>
        </w:rPr>
        <w:t xml:space="preserve"> </w:t>
      </w:r>
      <w:proofErr w:type="spellStart"/>
      <w:r w:rsidR="000C0596">
        <w:rPr>
          <w:szCs w:val="24"/>
        </w:rPr>
        <w:t>Tailor</w:t>
      </w:r>
      <w:proofErr w:type="spellEnd"/>
      <w:r w:rsidR="000C0596">
        <w:rPr>
          <w:szCs w:val="24"/>
        </w:rPr>
        <w:t xml:space="preserve"> </w:t>
      </w:r>
      <w:proofErr w:type="spellStart"/>
      <w:r w:rsidR="000C0596">
        <w:rPr>
          <w:szCs w:val="24"/>
        </w:rPr>
        <w:t>Brands</w:t>
      </w:r>
      <w:proofErr w:type="spellEnd"/>
      <w:r w:rsidR="00535261">
        <w:rPr>
          <w:szCs w:val="24"/>
        </w:rPr>
        <w:t xml:space="preserve">, </w:t>
      </w:r>
      <w:r w:rsidR="00535261" w:rsidRPr="00535261">
        <w:rPr>
          <w:szCs w:val="24"/>
        </w:rPr>
        <w:t>HTML, CSS, MySQL</w:t>
      </w:r>
      <w:r w:rsidR="002A7842">
        <w:rPr>
          <w:szCs w:val="24"/>
        </w:rPr>
        <w:t xml:space="preserve">, </w:t>
      </w:r>
      <w:r w:rsidR="001F426C">
        <w:rPr>
          <w:szCs w:val="24"/>
        </w:rPr>
        <w:t>PHP</w:t>
      </w:r>
      <w:r w:rsidR="002A7842">
        <w:rPr>
          <w:szCs w:val="24"/>
        </w:rPr>
        <w:t xml:space="preserve"> e </w:t>
      </w:r>
      <w:proofErr w:type="spellStart"/>
      <w:r w:rsidR="002A7842">
        <w:rPr>
          <w:szCs w:val="24"/>
        </w:rPr>
        <w:t>JavaScript</w:t>
      </w:r>
      <w:proofErr w:type="spellEnd"/>
      <w:r w:rsidR="001F426C">
        <w:rPr>
          <w:szCs w:val="24"/>
        </w:rPr>
        <w:t>.</w:t>
      </w:r>
    </w:p>
    <w:p w14:paraId="24508059" w14:textId="760F09EF" w:rsidR="00E975FA" w:rsidRPr="00406AAE" w:rsidRDefault="00E975FA" w:rsidP="00FD6CE5">
      <w:pPr>
        <w:pStyle w:val="Ttulo"/>
        <w:spacing w:line="360" w:lineRule="auto"/>
        <w:ind w:firstLine="1134"/>
        <w:rPr>
          <w:b/>
          <w:szCs w:val="24"/>
        </w:rPr>
      </w:pPr>
    </w:p>
    <w:p w14:paraId="3F58A681" w14:textId="77777777" w:rsidR="00F338B5" w:rsidRPr="00A0396F" w:rsidRDefault="002072E6" w:rsidP="00DE4DEB">
      <w:pPr>
        <w:pStyle w:val="Ttulo"/>
        <w:numPr>
          <w:ilvl w:val="0"/>
          <w:numId w:val="4"/>
        </w:numPr>
        <w:outlineLvl w:val="0"/>
        <w:rPr>
          <w:b/>
          <w:bCs/>
          <w:szCs w:val="24"/>
        </w:rPr>
      </w:pPr>
      <w:bookmarkStart w:id="6" w:name="_Toc169864710"/>
      <w:r w:rsidRPr="00A0396F">
        <w:rPr>
          <w:b/>
          <w:bCs/>
          <w:szCs w:val="24"/>
        </w:rPr>
        <w:t>DOCUMENTO DE REQUISITOS</w:t>
      </w:r>
      <w:bookmarkEnd w:id="6"/>
    </w:p>
    <w:p w14:paraId="4E600DE6" w14:textId="17743F2F" w:rsidR="008550BD" w:rsidRPr="008550BD" w:rsidRDefault="00F338B5" w:rsidP="008550BD">
      <w:pPr>
        <w:pStyle w:val="Ttulo"/>
        <w:tabs>
          <w:tab w:val="clear" w:pos="1134"/>
        </w:tabs>
        <w:spacing w:line="360" w:lineRule="auto"/>
        <w:ind w:firstLine="1134"/>
        <w:rPr>
          <w:szCs w:val="24"/>
        </w:rPr>
      </w:pPr>
      <w:r w:rsidRPr="00F62415">
        <w:rPr>
          <w:szCs w:val="24"/>
        </w:rPr>
        <w:t xml:space="preserve">Este </w:t>
      </w:r>
      <w:r w:rsidR="00AC245D" w:rsidRPr="00F62415">
        <w:rPr>
          <w:szCs w:val="24"/>
        </w:rPr>
        <w:t>trabalho apresenta</w:t>
      </w:r>
      <w:r w:rsidRPr="00F62415">
        <w:rPr>
          <w:szCs w:val="24"/>
        </w:rPr>
        <w:t xml:space="preserve"> os requisitos e os componentes de </w:t>
      </w:r>
      <w:r w:rsidRPr="00F62415">
        <w:rPr>
          <w:i/>
          <w:szCs w:val="24"/>
        </w:rPr>
        <w:t>software</w:t>
      </w:r>
      <w:r w:rsidRPr="00F62415">
        <w:rPr>
          <w:szCs w:val="24"/>
        </w:rPr>
        <w:t xml:space="preserve"> mais relevantes</w:t>
      </w:r>
      <w:r w:rsidR="001F3225" w:rsidRPr="00F62415">
        <w:rPr>
          <w:szCs w:val="24"/>
        </w:rPr>
        <w:t xml:space="preserve"> para o entendimento do sistema </w:t>
      </w:r>
      <w:r w:rsidR="00D14CC6">
        <w:rPr>
          <w:szCs w:val="24"/>
        </w:rPr>
        <w:t>“</w:t>
      </w:r>
      <w:proofErr w:type="spellStart"/>
      <w:r w:rsidR="00D24E61" w:rsidRPr="00F62415">
        <w:rPr>
          <w:i/>
          <w:szCs w:val="24"/>
        </w:rPr>
        <w:t>Esencia</w:t>
      </w:r>
      <w:proofErr w:type="spellEnd"/>
      <w:r w:rsidR="00D24E61" w:rsidRPr="00F62415">
        <w:rPr>
          <w:i/>
          <w:szCs w:val="24"/>
        </w:rPr>
        <w:t xml:space="preserve"> </w:t>
      </w:r>
      <w:proofErr w:type="spellStart"/>
      <w:r w:rsidR="00D24E61" w:rsidRPr="00F62415">
        <w:rPr>
          <w:i/>
          <w:szCs w:val="24"/>
        </w:rPr>
        <w:t>Bella</w:t>
      </w:r>
      <w:proofErr w:type="spellEnd"/>
      <w:r w:rsidR="00D14CC6">
        <w:rPr>
          <w:i/>
          <w:szCs w:val="24"/>
        </w:rPr>
        <w:t>”</w:t>
      </w:r>
      <w:r w:rsidRPr="00F62415">
        <w:rPr>
          <w:szCs w:val="24"/>
        </w:rPr>
        <w:t>.</w:t>
      </w:r>
    </w:p>
    <w:p w14:paraId="775AA24D" w14:textId="33432A2A" w:rsidR="00F338B5" w:rsidRPr="00A0396F" w:rsidRDefault="00F338B5" w:rsidP="00DE4DEB">
      <w:pPr>
        <w:pStyle w:val="Ttulo"/>
        <w:numPr>
          <w:ilvl w:val="1"/>
          <w:numId w:val="5"/>
        </w:numPr>
        <w:tabs>
          <w:tab w:val="clear" w:pos="1134"/>
        </w:tabs>
        <w:spacing w:line="360" w:lineRule="auto"/>
        <w:outlineLvl w:val="0"/>
        <w:rPr>
          <w:b/>
          <w:bCs/>
          <w:szCs w:val="24"/>
        </w:rPr>
      </w:pPr>
      <w:bookmarkStart w:id="7" w:name="_Toc169864711"/>
      <w:r w:rsidRPr="00A0396F">
        <w:rPr>
          <w:b/>
          <w:bCs/>
          <w:szCs w:val="24"/>
        </w:rPr>
        <w:t>Visão Geral do Sistema</w:t>
      </w:r>
      <w:bookmarkEnd w:id="7"/>
    </w:p>
    <w:p w14:paraId="6B115004" w14:textId="66005659" w:rsidR="00355EAC" w:rsidRDefault="00355EAC" w:rsidP="008550BD">
      <w:pPr>
        <w:ind w:firstLine="1134"/>
        <w:rPr>
          <w:caps w:val="0"/>
          <w:szCs w:val="24"/>
        </w:rPr>
      </w:pPr>
      <w:r w:rsidRPr="00C56DAB">
        <w:rPr>
          <w:caps w:val="0"/>
          <w:szCs w:val="24"/>
        </w:rPr>
        <w:t>O sistema para o salão de beleza “</w:t>
      </w:r>
      <w:proofErr w:type="spellStart"/>
      <w:r w:rsidR="00664C89" w:rsidRPr="00C56DAB">
        <w:rPr>
          <w:i/>
          <w:iCs/>
          <w:caps w:val="0"/>
          <w:szCs w:val="24"/>
        </w:rPr>
        <w:t>E</w:t>
      </w:r>
      <w:r w:rsidRPr="00C56DAB">
        <w:rPr>
          <w:i/>
          <w:iCs/>
          <w:caps w:val="0"/>
          <w:szCs w:val="24"/>
        </w:rPr>
        <w:t>sencia</w:t>
      </w:r>
      <w:proofErr w:type="spellEnd"/>
      <w:r w:rsidRPr="00C56DAB">
        <w:rPr>
          <w:i/>
          <w:iCs/>
          <w:caps w:val="0"/>
          <w:szCs w:val="24"/>
        </w:rPr>
        <w:t xml:space="preserve"> </w:t>
      </w:r>
      <w:proofErr w:type="spellStart"/>
      <w:r w:rsidR="001B41A3" w:rsidRPr="00C56DAB">
        <w:rPr>
          <w:i/>
          <w:iCs/>
          <w:caps w:val="0"/>
          <w:szCs w:val="24"/>
        </w:rPr>
        <w:t>B</w:t>
      </w:r>
      <w:r w:rsidRPr="00C56DAB">
        <w:rPr>
          <w:i/>
          <w:iCs/>
          <w:caps w:val="0"/>
          <w:szCs w:val="24"/>
        </w:rPr>
        <w:t>ella</w:t>
      </w:r>
      <w:proofErr w:type="spellEnd"/>
      <w:r w:rsidRPr="00C56DAB">
        <w:rPr>
          <w:caps w:val="0"/>
          <w:szCs w:val="24"/>
        </w:rPr>
        <w:t xml:space="preserve">” consiste, basicamente, no gerenciamento de agendamentos </w:t>
      </w:r>
      <w:r w:rsidRPr="00C56DAB">
        <w:rPr>
          <w:i/>
          <w:iCs/>
          <w:caps w:val="0"/>
          <w:szCs w:val="24"/>
        </w:rPr>
        <w:t>online</w:t>
      </w:r>
      <w:r w:rsidRPr="00C56DAB">
        <w:rPr>
          <w:caps w:val="0"/>
          <w:szCs w:val="24"/>
        </w:rPr>
        <w:t xml:space="preserve">, revisando e controlando os horários dos clientes, evitando atrasos, conflito de horário e garantindo a qualidade dos serviços prestados. o salão de beleza </w:t>
      </w:r>
      <w:r w:rsidR="00D14CC6">
        <w:rPr>
          <w:caps w:val="0"/>
          <w:szCs w:val="24"/>
        </w:rPr>
        <w:t>“</w:t>
      </w:r>
      <w:proofErr w:type="spellStart"/>
      <w:r w:rsidR="001B41A3" w:rsidRPr="00C56DAB">
        <w:rPr>
          <w:i/>
          <w:iCs/>
          <w:caps w:val="0"/>
          <w:szCs w:val="24"/>
        </w:rPr>
        <w:t>E</w:t>
      </w:r>
      <w:r w:rsidRPr="00C56DAB">
        <w:rPr>
          <w:i/>
          <w:iCs/>
          <w:caps w:val="0"/>
          <w:szCs w:val="24"/>
        </w:rPr>
        <w:t>sencia</w:t>
      </w:r>
      <w:proofErr w:type="spellEnd"/>
      <w:r w:rsidRPr="00C56DAB">
        <w:rPr>
          <w:i/>
          <w:iCs/>
          <w:caps w:val="0"/>
          <w:szCs w:val="24"/>
        </w:rPr>
        <w:t xml:space="preserve"> </w:t>
      </w:r>
      <w:proofErr w:type="spellStart"/>
      <w:r w:rsidR="001B41A3" w:rsidRPr="00C56DAB">
        <w:rPr>
          <w:i/>
          <w:iCs/>
          <w:caps w:val="0"/>
          <w:szCs w:val="24"/>
        </w:rPr>
        <w:t>B</w:t>
      </w:r>
      <w:r w:rsidRPr="00C56DAB">
        <w:rPr>
          <w:i/>
          <w:iCs/>
          <w:caps w:val="0"/>
          <w:szCs w:val="24"/>
        </w:rPr>
        <w:t>ella</w:t>
      </w:r>
      <w:proofErr w:type="spellEnd"/>
      <w:r w:rsidR="00D14CC6">
        <w:rPr>
          <w:i/>
          <w:iCs/>
          <w:caps w:val="0"/>
          <w:szCs w:val="24"/>
        </w:rPr>
        <w:t>”</w:t>
      </w:r>
      <w:r w:rsidRPr="00C56DAB">
        <w:rPr>
          <w:caps w:val="0"/>
          <w:szCs w:val="24"/>
        </w:rPr>
        <w:t xml:space="preserve"> possui </w:t>
      </w:r>
      <w:r w:rsidR="001B41A3" w:rsidRPr="00C56DAB">
        <w:rPr>
          <w:caps w:val="0"/>
          <w:szCs w:val="24"/>
        </w:rPr>
        <w:t>4</w:t>
      </w:r>
      <w:r w:rsidRPr="00C56DAB">
        <w:rPr>
          <w:caps w:val="0"/>
          <w:szCs w:val="24"/>
        </w:rPr>
        <w:t xml:space="preserve"> categorias de serviços, sendo elas: cabelereira, esteticista</w:t>
      </w:r>
      <w:r w:rsidR="006A6634">
        <w:rPr>
          <w:caps w:val="0"/>
          <w:szCs w:val="24"/>
        </w:rPr>
        <w:t>,</w:t>
      </w:r>
      <w:r w:rsidR="006A6634" w:rsidRPr="006A6634">
        <w:rPr>
          <w:caps w:val="0"/>
          <w:szCs w:val="24"/>
        </w:rPr>
        <w:t xml:space="preserve"> </w:t>
      </w:r>
      <w:r w:rsidR="006A6634" w:rsidRPr="00C56DAB">
        <w:rPr>
          <w:caps w:val="0"/>
          <w:szCs w:val="24"/>
        </w:rPr>
        <w:t>manicure</w:t>
      </w:r>
      <w:r w:rsidRPr="00C56DAB">
        <w:rPr>
          <w:caps w:val="0"/>
          <w:szCs w:val="24"/>
        </w:rPr>
        <w:t xml:space="preserve"> e maquiadora, cada qual contém sub serviços (a definir). </w:t>
      </w:r>
      <w:r w:rsidR="001F426C" w:rsidRPr="001F426C">
        <w:rPr>
          <w:caps w:val="0"/>
          <w:szCs w:val="24"/>
        </w:rPr>
        <w:t>O sistema oferecerá ainda uma página voltada para pesquisas de satisfação, onde o cliente poderá atribuir uma nota ao serviço realizado e deixa uma mensagem ao profissional.</w:t>
      </w:r>
    </w:p>
    <w:p w14:paraId="5C204AFB" w14:textId="77777777" w:rsidR="008550BD" w:rsidRPr="00C56DAB" w:rsidRDefault="008550BD" w:rsidP="008550BD">
      <w:pPr>
        <w:ind w:firstLine="1134"/>
        <w:rPr>
          <w:szCs w:val="24"/>
        </w:rPr>
      </w:pPr>
    </w:p>
    <w:p w14:paraId="7C0728B0" w14:textId="5C865197" w:rsidR="00C122A3" w:rsidRPr="00A0396F" w:rsidRDefault="0058084B" w:rsidP="00DE4DEB">
      <w:pPr>
        <w:pStyle w:val="Ttulo"/>
        <w:numPr>
          <w:ilvl w:val="1"/>
          <w:numId w:val="6"/>
        </w:numPr>
        <w:tabs>
          <w:tab w:val="clear" w:pos="1134"/>
        </w:tabs>
        <w:spacing w:line="360" w:lineRule="auto"/>
        <w:outlineLvl w:val="0"/>
        <w:rPr>
          <w:b/>
          <w:bCs/>
          <w:szCs w:val="24"/>
        </w:rPr>
      </w:pPr>
      <w:bookmarkStart w:id="8" w:name="_Toc169864712"/>
      <w:r w:rsidRPr="00A0396F">
        <w:rPr>
          <w:b/>
          <w:bCs/>
          <w:szCs w:val="24"/>
        </w:rPr>
        <w:t>Requisitos funcionais</w:t>
      </w:r>
      <w:bookmarkEnd w:id="8"/>
      <w:r w:rsidR="00523B92" w:rsidRPr="00A0396F">
        <w:rPr>
          <w:b/>
          <w:bCs/>
          <w:szCs w:val="24"/>
        </w:rPr>
        <w:t xml:space="preserve"> </w:t>
      </w:r>
    </w:p>
    <w:p w14:paraId="39B0F1CE" w14:textId="11D65705" w:rsidR="00355EAC" w:rsidRPr="00A0396F" w:rsidRDefault="0078269C" w:rsidP="00DE4DEB">
      <w:pPr>
        <w:pStyle w:val="PargrafodaLista"/>
        <w:numPr>
          <w:ilvl w:val="2"/>
          <w:numId w:val="7"/>
        </w:numPr>
        <w:jc w:val="left"/>
        <w:rPr>
          <w:bCs/>
          <w:szCs w:val="24"/>
        </w:rPr>
      </w:pPr>
      <w:r w:rsidRPr="00A0396F">
        <w:rPr>
          <w:bCs/>
          <w:caps w:val="0"/>
          <w:szCs w:val="24"/>
        </w:rPr>
        <w:t>L</w:t>
      </w:r>
      <w:r w:rsidR="00355EAC" w:rsidRPr="00A0396F">
        <w:rPr>
          <w:bCs/>
          <w:caps w:val="0"/>
          <w:szCs w:val="24"/>
        </w:rPr>
        <w:t>ançamentos diversos</w:t>
      </w:r>
    </w:p>
    <w:p w14:paraId="54394E11" w14:textId="7B2E2647" w:rsidR="00355EAC" w:rsidRPr="00DA0259" w:rsidRDefault="00355EAC" w:rsidP="00DA0259">
      <w:pPr>
        <w:spacing w:after="160"/>
        <w:contextualSpacing/>
        <w:rPr>
          <w:bCs/>
          <w:szCs w:val="24"/>
        </w:rPr>
      </w:pPr>
      <w:r w:rsidRPr="00DA0259">
        <w:rPr>
          <w:bCs/>
          <w:caps w:val="0"/>
          <w:szCs w:val="24"/>
        </w:rPr>
        <w:lastRenderedPageBreak/>
        <w:t xml:space="preserve">O sistema deve permitir a inclusão, alteração, visualização e remoção de dados de agendamento, contendo os seguintes atributos: </w:t>
      </w:r>
      <w:r w:rsidR="00523B92" w:rsidRPr="00DA0259">
        <w:rPr>
          <w:bCs/>
          <w:caps w:val="0"/>
          <w:szCs w:val="24"/>
        </w:rPr>
        <w:t>e</w:t>
      </w:r>
      <w:r w:rsidR="00523B92" w:rsidRPr="00DA0259">
        <w:rPr>
          <w:bCs/>
          <w:szCs w:val="24"/>
        </w:rPr>
        <w:t>-</w:t>
      </w:r>
      <w:r w:rsidR="00523B92" w:rsidRPr="00DA0259">
        <w:rPr>
          <w:bCs/>
          <w:caps w:val="0"/>
          <w:szCs w:val="24"/>
        </w:rPr>
        <w:t xml:space="preserve">mail, data de nascimento, </w:t>
      </w:r>
      <w:r w:rsidRPr="00DA0259">
        <w:rPr>
          <w:bCs/>
          <w:caps w:val="0"/>
          <w:szCs w:val="24"/>
        </w:rPr>
        <w:t>nome</w:t>
      </w:r>
      <w:r w:rsidR="00523B92" w:rsidRPr="00DA0259">
        <w:rPr>
          <w:bCs/>
          <w:caps w:val="0"/>
          <w:szCs w:val="24"/>
        </w:rPr>
        <w:t xml:space="preserve"> e </w:t>
      </w:r>
      <w:r w:rsidRPr="00DA0259">
        <w:rPr>
          <w:bCs/>
          <w:caps w:val="0"/>
          <w:szCs w:val="24"/>
        </w:rPr>
        <w:t>telefone.</w:t>
      </w:r>
    </w:p>
    <w:p w14:paraId="3574C109" w14:textId="6E33159D" w:rsidR="00355EAC" w:rsidRPr="00DA0259" w:rsidRDefault="00355EAC" w:rsidP="00DA0259">
      <w:pPr>
        <w:spacing w:after="160"/>
        <w:contextualSpacing/>
        <w:rPr>
          <w:bCs/>
          <w:szCs w:val="24"/>
        </w:rPr>
      </w:pPr>
      <w:r w:rsidRPr="00DA0259">
        <w:rPr>
          <w:bCs/>
          <w:caps w:val="0"/>
          <w:szCs w:val="24"/>
        </w:rPr>
        <w:t xml:space="preserve"> O sistema deve permitir a inclusão, alteração, visualização e remoção de itens de serviço, classificados por diversas categorias (cabelereira, esteticista</w:t>
      </w:r>
      <w:r w:rsidR="00523B92" w:rsidRPr="00DA0259">
        <w:rPr>
          <w:bCs/>
          <w:caps w:val="0"/>
          <w:szCs w:val="24"/>
        </w:rPr>
        <w:t>, manicure</w:t>
      </w:r>
      <w:r w:rsidRPr="00DA0259">
        <w:rPr>
          <w:bCs/>
          <w:caps w:val="0"/>
          <w:szCs w:val="24"/>
        </w:rPr>
        <w:t xml:space="preserve"> e maquiadora), com os seguintes atributos: código do item, descrição e preço de venda.</w:t>
      </w:r>
    </w:p>
    <w:p w14:paraId="415565EE" w14:textId="77777777" w:rsidR="00DA0259" w:rsidRDefault="00355EAC" w:rsidP="00DA0259">
      <w:pPr>
        <w:spacing w:after="160"/>
        <w:contextualSpacing/>
        <w:rPr>
          <w:b/>
          <w:bCs/>
          <w:caps w:val="0"/>
          <w:szCs w:val="24"/>
        </w:rPr>
      </w:pPr>
      <w:r w:rsidRPr="00DA0259">
        <w:rPr>
          <w:bCs/>
          <w:caps w:val="0"/>
          <w:szCs w:val="24"/>
        </w:rPr>
        <w:t>O sistema deve permitir a inclusão, alteração, visualização e remoção de funcionários do salão, com os seguintes atributos: documento de identificação, nome, endereço, e-mail, telefone e data de nascimento.</w:t>
      </w:r>
    </w:p>
    <w:p w14:paraId="34B4D6B1" w14:textId="152EC70C" w:rsidR="00355EAC" w:rsidRPr="00DA0259" w:rsidRDefault="008A5B49" w:rsidP="008A5B49">
      <w:r w:rsidRPr="00DA0259">
        <w:rPr>
          <w:caps w:val="0"/>
        </w:rPr>
        <w:t>O sistema deve permitir o processamento da reserva de horário. Cada horário possui os seguintes atributos: data e hora de chegada e saída</w:t>
      </w:r>
      <w:r w:rsidR="00355EAC" w:rsidRPr="00DA0259">
        <w:rPr>
          <w:color w:val="0070C0"/>
        </w:rPr>
        <w:t xml:space="preserve"> </w:t>
      </w:r>
      <w:r w:rsidRPr="00DA0259">
        <w:rPr>
          <w:caps w:val="0"/>
        </w:rPr>
        <w:t>do cliente, identificação do cliente principal (previamente cadastrado), tipo de serviço desejado</w:t>
      </w:r>
      <w:r w:rsidR="001B41A3" w:rsidRPr="00DA0259">
        <w:t>,</w:t>
      </w:r>
      <w:r w:rsidR="00355EAC" w:rsidRPr="00DA0259">
        <w:t xml:space="preserve"> </w:t>
      </w:r>
      <w:r w:rsidR="001B41A3" w:rsidRPr="00DA0259">
        <w:t>(</w:t>
      </w:r>
      <w:r w:rsidRPr="00DA0259">
        <w:rPr>
          <w:caps w:val="0"/>
        </w:rPr>
        <w:t>se for menor de 15 anos informar nome e idade do(a) acompanhante</w:t>
      </w:r>
      <w:r w:rsidR="001B41A3" w:rsidRPr="00DA0259">
        <w:t>)</w:t>
      </w:r>
      <w:r w:rsidRPr="00DA0259">
        <w:rPr>
          <w:caps w:val="0"/>
        </w:rPr>
        <w:t xml:space="preserve">, valor do serviço prestado, </w:t>
      </w:r>
      <w:r w:rsidRPr="00E30D52">
        <w:rPr>
          <w:caps w:val="0"/>
        </w:rPr>
        <w:t xml:space="preserve">taxa de </w:t>
      </w:r>
      <w:r w:rsidR="003C18ED" w:rsidRPr="00E30D52">
        <w:rPr>
          <w:caps w:val="0"/>
        </w:rPr>
        <w:t>3</w:t>
      </w:r>
      <w:r w:rsidRPr="00E30D52">
        <w:rPr>
          <w:caps w:val="0"/>
        </w:rPr>
        <w:t>0% para reservar o horário</w:t>
      </w:r>
      <w:r w:rsidRPr="00DA0259">
        <w:rPr>
          <w:caps w:val="0"/>
        </w:rPr>
        <w:t xml:space="preserve">, sendo este não </w:t>
      </w:r>
      <w:proofErr w:type="spellStart"/>
      <w:r w:rsidRPr="00DA0259">
        <w:rPr>
          <w:caps w:val="0"/>
        </w:rPr>
        <w:t>ressarcível</w:t>
      </w:r>
      <w:proofErr w:type="spellEnd"/>
      <w:r w:rsidRPr="00DA0259">
        <w:rPr>
          <w:caps w:val="0"/>
        </w:rPr>
        <w:t>. A reserva somente deve ser concretizada se existirem vagas suficientes para atendê-los. Caso contrário, deverá ser mostrada uma mensagem alertando que não há disponibilidade de horários para o período indicado. O cancelamento de horário é permitido, porém o valor de reserva não é ressarcido.</w:t>
      </w:r>
    </w:p>
    <w:p w14:paraId="06BD628C" w14:textId="77777777" w:rsidR="00860213" w:rsidRPr="00A0396F" w:rsidRDefault="00860213" w:rsidP="00860213">
      <w:pPr>
        <w:pStyle w:val="PargrafodaLista"/>
        <w:spacing w:after="160"/>
        <w:ind w:left="720"/>
        <w:contextualSpacing/>
        <w:jc w:val="both"/>
        <w:rPr>
          <w:bCs/>
          <w:szCs w:val="24"/>
        </w:rPr>
      </w:pPr>
    </w:p>
    <w:p w14:paraId="18BE854E" w14:textId="5391A64B" w:rsidR="004D6FDF" w:rsidRPr="00A0396F" w:rsidRDefault="0078269C" w:rsidP="00DE4DEB">
      <w:pPr>
        <w:pStyle w:val="PargrafodaLista"/>
        <w:numPr>
          <w:ilvl w:val="2"/>
          <w:numId w:val="8"/>
        </w:numPr>
        <w:spacing w:after="160"/>
        <w:contextualSpacing/>
        <w:jc w:val="left"/>
        <w:rPr>
          <w:bCs/>
          <w:szCs w:val="24"/>
        </w:rPr>
      </w:pPr>
      <w:r w:rsidRPr="00A0396F">
        <w:rPr>
          <w:bCs/>
          <w:caps w:val="0"/>
          <w:szCs w:val="24"/>
        </w:rPr>
        <w:t>I</w:t>
      </w:r>
      <w:r w:rsidR="00355EAC" w:rsidRPr="00A0396F">
        <w:rPr>
          <w:bCs/>
          <w:caps w:val="0"/>
          <w:szCs w:val="24"/>
        </w:rPr>
        <w:t>mpressão de diversos tipos de relatórios e consultas</w:t>
      </w:r>
    </w:p>
    <w:p w14:paraId="0DA31796" w14:textId="4404C942" w:rsidR="00355EAC" w:rsidRPr="008A5B49" w:rsidRDefault="008A5B49" w:rsidP="008A5B49">
      <w:r w:rsidRPr="008A5B49">
        <w:rPr>
          <w:caps w:val="0"/>
        </w:rPr>
        <w:t>O sistema deve permitir a impressão de uma listagem dos serviços e horários reservados para o dia, contendo o nome do cliente, horário e o serviço que será prestado.</w:t>
      </w:r>
    </w:p>
    <w:p w14:paraId="44CC8765" w14:textId="39F13A1B" w:rsidR="00523B92" w:rsidRPr="008A5B49" w:rsidRDefault="008A5B49" w:rsidP="008A5B49">
      <w:r w:rsidRPr="008A5B49">
        <w:rPr>
          <w:caps w:val="0"/>
        </w:rPr>
        <w:t>O sistema deve permitir que o cliente tenha acesso ao seu histórico de procedimentos realizados no salão</w:t>
      </w:r>
      <w:r w:rsidR="00355EAC" w:rsidRPr="008A5B49">
        <w:t>.</w:t>
      </w:r>
    </w:p>
    <w:p w14:paraId="58CC7FE3" w14:textId="5EE63901" w:rsidR="00523B92" w:rsidRPr="008550BD" w:rsidRDefault="008A5B49" w:rsidP="008550BD">
      <w:r w:rsidRPr="008A5B49">
        <w:rPr>
          <w:caps w:val="0"/>
        </w:rPr>
        <w:t xml:space="preserve">O sistema deve permitir a consulta </w:t>
      </w:r>
      <w:r w:rsidRPr="00A738AF">
        <w:rPr>
          <w:i/>
          <w:iCs/>
          <w:caps w:val="0"/>
        </w:rPr>
        <w:t>online</w:t>
      </w:r>
      <w:r w:rsidRPr="008A5B49">
        <w:rPr>
          <w:caps w:val="0"/>
        </w:rPr>
        <w:t xml:space="preserve"> da ocupação dos horários num certo período. Um horário está ocupado se já existem clientes agendados. Essa consulta deve mostrar uma linha para cada horário disponível e horário ocupado</w:t>
      </w:r>
      <w:r w:rsidR="00523B92" w:rsidRPr="008A5B49">
        <w:t>.</w:t>
      </w:r>
    </w:p>
    <w:p w14:paraId="38531430" w14:textId="77777777" w:rsidR="00523B92" w:rsidRPr="00406AAE" w:rsidRDefault="00523B92" w:rsidP="00523B92">
      <w:pPr>
        <w:pStyle w:val="PargrafodaLista"/>
        <w:spacing w:after="160"/>
        <w:ind w:left="0"/>
        <w:contextualSpacing/>
        <w:jc w:val="both"/>
        <w:rPr>
          <w:szCs w:val="24"/>
        </w:rPr>
      </w:pPr>
    </w:p>
    <w:p w14:paraId="663A3E6A" w14:textId="70EE4B2E" w:rsidR="009E657C" w:rsidRPr="00A0396F" w:rsidRDefault="0058084B" w:rsidP="00DE4DEB">
      <w:pPr>
        <w:pStyle w:val="PargrafodaLista"/>
        <w:numPr>
          <w:ilvl w:val="1"/>
          <w:numId w:val="9"/>
        </w:numPr>
        <w:spacing w:after="160"/>
        <w:contextualSpacing/>
        <w:jc w:val="left"/>
        <w:outlineLvl w:val="0"/>
        <w:rPr>
          <w:bCs/>
          <w:szCs w:val="24"/>
        </w:rPr>
      </w:pPr>
      <w:bookmarkStart w:id="9" w:name="_Toc169864713"/>
      <w:r w:rsidRPr="00A0396F">
        <w:rPr>
          <w:bCs/>
          <w:szCs w:val="24"/>
        </w:rPr>
        <w:t>R</w:t>
      </w:r>
      <w:r w:rsidRPr="00A0396F">
        <w:rPr>
          <w:bCs/>
          <w:caps w:val="0"/>
          <w:szCs w:val="24"/>
        </w:rPr>
        <w:t>equisitos não funcionais</w:t>
      </w:r>
      <w:bookmarkEnd w:id="9"/>
      <w:r w:rsidR="009E657C" w:rsidRPr="00A0396F">
        <w:rPr>
          <w:bCs/>
          <w:szCs w:val="24"/>
        </w:rPr>
        <w:t xml:space="preserve"> </w:t>
      </w:r>
    </w:p>
    <w:p w14:paraId="2F2EC761" w14:textId="77777777" w:rsidR="008A5B49" w:rsidRPr="00A0396F" w:rsidRDefault="008F48E6" w:rsidP="00DE4DEB">
      <w:pPr>
        <w:pStyle w:val="PargrafodaLista"/>
        <w:numPr>
          <w:ilvl w:val="2"/>
          <w:numId w:val="12"/>
        </w:numPr>
        <w:spacing w:after="160"/>
        <w:contextualSpacing/>
        <w:jc w:val="left"/>
        <w:rPr>
          <w:bCs/>
          <w:szCs w:val="24"/>
        </w:rPr>
      </w:pPr>
      <w:r w:rsidRPr="00A0396F">
        <w:rPr>
          <w:bCs/>
          <w:caps w:val="0"/>
          <w:szCs w:val="24"/>
        </w:rPr>
        <w:lastRenderedPageBreak/>
        <w:t>Confiabilidade</w:t>
      </w:r>
    </w:p>
    <w:p w14:paraId="316DA7CA" w14:textId="2F32A7AF" w:rsidR="00FB172A" w:rsidRPr="008A5B49" w:rsidRDefault="008A5B49" w:rsidP="008A5B49">
      <w:r w:rsidRPr="008A5B49">
        <w:rPr>
          <w:caps w:val="0"/>
        </w:rPr>
        <w:t>O sistema deve ter capacidade para recuperar os dados perdidos da última operação que realizou em caso de falha.</w:t>
      </w:r>
    </w:p>
    <w:p w14:paraId="6CD74EA3" w14:textId="206C2344" w:rsidR="005203DC" w:rsidRPr="008A5B49" w:rsidRDefault="008A5B49" w:rsidP="008A5B49">
      <w:r w:rsidRPr="008A5B49">
        <w:rPr>
          <w:caps w:val="0"/>
        </w:rPr>
        <w:t>O sistema deve fornecer facilidades para a realização de backups dos arquivos do sistema.</w:t>
      </w:r>
    </w:p>
    <w:p w14:paraId="1AF0AFCA" w14:textId="77777777" w:rsidR="0078269C" w:rsidRPr="001016C5" w:rsidRDefault="00FB3AC0" w:rsidP="00DE4DEB">
      <w:pPr>
        <w:pStyle w:val="PargrafodaLista"/>
        <w:numPr>
          <w:ilvl w:val="2"/>
          <w:numId w:val="13"/>
        </w:numPr>
        <w:jc w:val="left"/>
        <w:rPr>
          <w:caps w:val="0"/>
          <w:szCs w:val="24"/>
        </w:rPr>
      </w:pPr>
      <w:r w:rsidRPr="00661970">
        <w:rPr>
          <w:caps w:val="0"/>
          <w:szCs w:val="24"/>
        </w:rPr>
        <w:t>Eficiência</w:t>
      </w:r>
    </w:p>
    <w:p w14:paraId="0F3198FB" w14:textId="77777777" w:rsidR="00052B57" w:rsidRPr="003B4DD4" w:rsidRDefault="00E30D52" w:rsidP="00052B57">
      <w:pPr>
        <w:rPr>
          <w:caps w:val="0"/>
          <w:color w:val="000000" w:themeColor="text1"/>
        </w:rPr>
      </w:pPr>
      <w:r w:rsidRPr="003B4DD4">
        <w:rPr>
          <w:caps w:val="0"/>
          <w:color w:val="000000" w:themeColor="text1"/>
        </w:rPr>
        <w:t>O site terá tempo de resposta de 6 segundos</w:t>
      </w:r>
      <w:r w:rsidR="00052B57" w:rsidRPr="003B4DD4">
        <w:rPr>
          <w:caps w:val="0"/>
          <w:color w:val="000000" w:themeColor="text1"/>
        </w:rPr>
        <w:t>.</w:t>
      </w:r>
    </w:p>
    <w:p w14:paraId="18E9F975" w14:textId="77777777" w:rsidR="00FB3AC0" w:rsidRPr="00A0396F" w:rsidRDefault="00FB3AC0" w:rsidP="00DE4DEB">
      <w:pPr>
        <w:pStyle w:val="PargrafodaLista"/>
        <w:numPr>
          <w:ilvl w:val="2"/>
          <w:numId w:val="14"/>
        </w:numPr>
        <w:jc w:val="left"/>
        <w:rPr>
          <w:bCs/>
          <w:szCs w:val="24"/>
        </w:rPr>
      </w:pPr>
      <w:r w:rsidRPr="00A0396F">
        <w:rPr>
          <w:bCs/>
          <w:caps w:val="0"/>
          <w:szCs w:val="24"/>
        </w:rPr>
        <w:t>Portabilidade</w:t>
      </w:r>
    </w:p>
    <w:p w14:paraId="5086342C" w14:textId="5E81DF7A" w:rsidR="00DA0259" w:rsidRPr="008A5B49" w:rsidRDefault="006B4347" w:rsidP="008A5B49">
      <w:pPr>
        <w:rPr>
          <w:caps w:val="0"/>
          <w:szCs w:val="24"/>
        </w:rPr>
      </w:pPr>
      <w:r w:rsidRPr="008A5B49">
        <w:rPr>
          <w:caps w:val="0"/>
          <w:szCs w:val="24"/>
        </w:rPr>
        <w:t xml:space="preserve">O sistema deve rodar nos principais navegadores, </w:t>
      </w:r>
      <w:r w:rsidR="00E30D52">
        <w:rPr>
          <w:caps w:val="0"/>
          <w:szCs w:val="24"/>
        </w:rPr>
        <w:t>C</w:t>
      </w:r>
      <w:r w:rsidR="00FE550D" w:rsidRPr="008A5B49">
        <w:rPr>
          <w:caps w:val="0"/>
          <w:szCs w:val="24"/>
        </w:rPr>
        <w:t xml:space="preserve">hrome, </w:t>
      </w:r>
      <w:r w:rsidR="00E30D52">
        <w:rPr>
          <w:caps w:val="0"/>
          <w:szCs w:val="24"/>
        </w:rPr>
        <w:t>E</w:t>
      </w:r>
      <w:r w:rsidR="00FE550D" w:rsidRPr="008A5B49">
        <w:rPr>
          <w:caps w:val="0"/>
          <w:szCs w:val="24"/>
        </w:rPr>
        <w:t xml:space="preserve">dge, </w:t>
      </w:r>
      <w:r w:rsidR="00E30D52">
        <w:rPr>
          <w:caps w:val="0"/>
          <w:szCs w:val="24"/>
        </w:rPr>
        <w:t>O</w:t>
      </w:r>
      <w:r w:rsidR="00FE550D" w:rsidRPr="008A5B49">
        <w:rPr>
          <w:caps w:val="0"/>
          <w:szCs w:val="24"/>
        </w:rPr>
        <w:t xml:space="preserve">pera, </w:t>
      </w:r>
      <w:r w:rsidR="00E30D52">
        <w:rPr>
          <w:caps w:val="0"/>
          <w:szCs w:val="24"/>
        </w:rPr>
        <w:t>M</w:t>
      </w:r>
      <w:r w:rsidR="00FE550D" w:rsidRPr="008A5B49">
        <w:rPr>
          <w:caps w:val="0"/>
          <w:szCs w:val="24"/>
        </w:rPr>
        <w:t xml:space="preserve">ozilla </w:t>
      </w:r>
      <w:r w:rsidR="00E30D52">
        <w:rPr>
          <w:caps w:val="0"/>
          <w:szCs w:val="24"/>
        </w:rPr>
        <w:t>F</w:t>
      </w:r>
      <w:r w:rsidR="00FE550D" w:rsidRPr="008A5B49">
        <w:rPr>
          <w:caps w:val="0"/>
          <w:szCs w:val="24"/>
        </w:rPr>
        <w:t xml:space="preserve">irefox, </w:t>
      </w:r>
      <w:r w:rsidR="00E30D52">
        <w:rPr>
          <w:caps w:val="0"/>
          <w:szCs w:val="24"/>
        </w:rPr>
        <w:t>S</w:t>
      </w:r>
      <w:r w:rsidR="00FE550D" w:rsidRPr="008A5B49">
        <w:rPr>
          <w:caps w:val="0"/>
          <w:szCs w:val="24"/>
        </w:rPr>
        <w:t xml:space="preserve">afari, </w:t>
      </w:r>
      <w:r w:rsidR="00E30D52">
        <w:rPr>
          <w:caps w:val="0"/>
          <w:szCs w:val="24"/>
        </w:rPr>
        <w:t>S</w:t>
      </w:r>
      <w:r w:rsidR="00FE550D" w:rsidRPr="008A5B49">
        <w:rPr>
          <w:caps w:val="0"/>
          <w:szCs w:val="24"/>
        </w:rPr>
        <w:t>amsung</w:t>
      </w:r>
      <w:r w:rsidRPr="008A5B49">
        <w:rPr>
          <w:caps w:val="0"/>
          <w:szCs w:val="24"/>
        </w:rPr>
        <w:t xml:space="preserve"> internet, e em suas versões atualizadas.</w:t>
      </w:r>
    </w:p>
    <w:p w14:paraId="07DDA823" w14:textId="77777777" w:rsidR="00690969" w:rsidRPr="001016C5" w:rsidRDefault="00690969" w:rsidP="00DE4DEB">
      <w:pPr>
        <w:pStyle w:val="PargrafodaLista"/>
        <w:numPr>
          <w:ilvl w:val="2"/>
          <w:numId w:val="15"/>
        </w:numPr>
        <w:jc w:val="left"/>
        <w:rPr>
          <w:caps w:val="0"/>
          <w:szCs w:val="24"/>
        </w:rPr>
      </w:pPr>
      <w:r w:rsidRPr="00AE50E0">
        <w:rPr>
          <w:caps w:val="0"/>
          <w:szCs w:val="24"/>
        </w:rPr>
        <w:t>Acessibilidade</w:t>
      </w:r>
    </w:p>
    <w:p w14:paraId="1CB79B6E" w14:textId="35B0103D" w:rsidR="00DA0259" w:rsidRPr="008A5B49" w:rsidRDefault="00664C89" w:rsidP="008A5B49">
      <w:pPr>
        <w:rPr>
          <w:caps w:val="0"/>
          <w:szCs w:val="24"/>
        </w:rPr>
      </w:pPr>
      <w:r w:rsidRPr="008A5B49">
        <w:rPr>
          <w:caps w:val="0"/>
          <w:szCs w:val="24"/>
        </w:rPr>
        <w:t>O sistema deve disponibilizar a</w:t>
      </w:r>
      <w:r w:rsidR="0027241F" w:rsidRPr="008A5B49">
        <w:rPr>
          <w:caps w:val="0"/>
          <w:szCs w:val="24"/>
        </w:rPr>
        <w:t>mpliador de tela, legenda em vídeos e descrição de imagens.</w:t>
      </w:r>
    </w:p>
    <w:p w14:paraId="619C7FA5" w14:textId="77777777" w:rsidR="008A5B49" w:rsidRPr="008A5B49" w:rsidRDefault="00690969" w:rsidP="00DE4DEB">
      <w:pPr>
        <w:pStyle w:val="PargrafodaLista"/>
        <w:numPr>
          <w:ilvl w:val="2"/>
          <w:numId w:val="16"/>
        </w:numPr>
        <w:jc w:val="left"/>
        <w:rPr>
          <w:bCs/>
          <w:caps w:val="0"/>
          <w:szCs w:val="24"/>
        </w:rPr>
      </w:pPr>
      <w:r w:rsidRPr="008A5B49">
        <w:rPr>
          <w:caps w:val="0"/>
          <w:szCs w:val="24"/>
        </w:rPr>
        <w:t>Responsivid</w:t>
      </w:r>
      <w:r w:rsidR="0027241F" w:rsidRPr="008A5B49">
        <w:rPr>
          <w:caps w:val="0"/>
          <w:szCs w:val="24"/>
        </w:rPr>
        <w:t>ade</w:t>
      </w:r>
    </w:p>
    <w:p w14:paraId="5567F2B2" w14:textId="2AAD9E3E" w:rsidR="00690969" w:rsidRPr="008A5B49" w:rsidRDefault="0027241F" w:rsidP="008A5B49">
      <w:pPr>
        <w:jc w:val="left"/>
        <w:rPr>
          <w:bCs/>
          <w:caps w:val="0"/>
          <w:szCs w:val="24"/>
        </w:rPr>
      </w:pPr>
      <w:r w:rsidRPr="008A5B49">
        <w:rPr>
          <w:bCs/>
          <w:caps w:val="0"/>
          <w:szCs w:val="24"/>
        </w:rPr>
        <w:t>O sistema de ter c</w:t>
      </w:r>
      <w:r w:rsidR="005B6481" w:rsidRPr="008A5B49">
        <w:rPr>
          <w:bCs/>
          <w:caps w:val="0"/>
          <w:szCs w:val="24"/>
        </w:rPr>
        <w:t>apacidade de se adequar a diferentes dispositivos como notebooks, tablets, celulares sem perder suas funcionalidades ou dificultar o acesso aos seus recursos.</w:t>
      </w:r>
    </w:p>
    <w:p w14:paraId="0A5D2870" w14:textId="77777777" w:rsidR="00DA0259" w:rsidRPr="00DA0259" w:rsidRDefault="00DA0259" w:rsidP="00DA0259">
      <w:pPr>
        <w:jc w:val="left"/>
        <w:rPr>
          <w:b/>
          <w:bCs/>
          <w:caps w:val="0"/>
          <w:szCs w:val="24"/>
        </w:rPr>
      </w:pPr>
    </w:p>
    <w:p w14:paraId="0FD68496" w14:textId="77777777" w:rsidR="00F71CCD" w:rsidRPr="001016C5" w:rsidRDefault="00F71CCD" w:rsidP="00DE4DEB">
      <w:pPr>
        <w:pStyle w:val="PargrafodaLista"/>
        <w:numPr>
          <w:ilvl w:val="2"/>
          <w:numId w:val="17"/>
        </w:numPr>
        <w:jc w:val="left"/>
        <w:rPr>
          <w:caps w:val="0"/>
          <w:szCs w:val="24"/>
        </w:rPr>
      </w:pPr>
      <w:r w:rsidRPr="0034024A">
        <w:rPr>
          <w:caps w:val="0"/>
          <w:szCs w:val="24"/>
        </w:rPr>
        <w:t>Disponibilidade</w:t>
      </w:r>
    </w:p>
    <w:p w14:paraId="7D37F9DA" w14:textId="452E21BC" w:rsidR="00F71CCD" w:rsidRPr="003B4DD4" w:rsidRDefault="008A5B49" w:rsidP="008A5B49">
      <w:pPr>
        <w:rPr>
          <w:b/>
          <w:color w:val="000000" w:themeColor="text1"/>
        </w:rPr>
      </w:pPr>
      <w:r w:rsidRPr="003B4DD4">
        <w:rPr>
          <w:caps w:val="0"/>
          <w:color w:val="000000" w:themeColor="text1"/>
        </w:rPr>
        <w:t>O sistema ficará disponível 24</w:t>
      </w:r>
      <w:r w:rsidR="00664C89" w:rsidRPr="003B4DD4">
        <w:rPr>
          <w:color w:val="000000" w:themeColor="text1"/>
        </w:rPr>
        <w:t xml:space="preserve"> </w:t>
      </w:r>
      <w:r w:rsidRPr="003B4DD4">
        <w:rPr>
          <w:caps w:val="0"/>
          <w:color w:val="000000" w:themeColor="text1"/>
        </w:rPr>
        <w:t>horas, porém o cliente será respondido apenas em horário comercial</w:t>
      </w:r>
      <w:r w:rsidR="004B23BD" w:rsidRPr="003B4DD4">
        <w:rPr>
          <w:caps w:val="0"/>
          <w:color w:val="000000" w:themeColor="text1"/>
        </w:rPr>
        <w:t xml:space="preserve"> (</w:t>
      </w:r>
      <w:r w:rsidR="00052B57" w:rsidRPr="003B4DD4">
        <w:rPr>
          <w:caps w:val="0"/>
          <w:color w:val="000000" w:themeColor="text1"/>
        </w:rPr>
        <w:t>de segunda à sexta das 8h às 17h e aos sábados das 9h às 15h</w:t>
      </w:r>
      <w:r w:rsidR="004B23BD" w:rsidRPr="003B4DD4">
        <w:rPr>
          <w:caps w:val="0"/>
          <w:color w:val="000000" w:themeColor="text1"/>
        </w:rPr>
        <w:t>)</w:t>
      </w:r>
      <w:r w:rsidR="00F71CCD" w:rsidRPr="003B4DD4">
        <w:rPr>
          <w:color w:val="000000" w:themeColor="text1"/>
        </w:rPr>
        <w:t>.</w:t>
      </w:r>
    </w:p>
    <w:p w14:paraId="67792C76" w14:textId="5A140848" w:rsidR="00F71CCD" w:rsidRPr="003B4DD4" w:rsidRDefault="00F71CCD" w:rsidP="00DE4DEB">
      <w:pPr>
        <w:pStyle w:val="PargrafodaLista"/>
        <w:numPr>
          <w:ilvl w:val="2"/>
          <w:numId w:val="18"/>
        </w:numPr>
        <w:jc w:val="left"/>
        <w:rPr>
          <w:caps w:val="0"/>
          <w:color w:val="000000" w:themeColor="text1"/>
          <w:szCs w:val="24"/>
        </w:rPr>
      </w:pPr>
      <w:r w:rsidRPr="003B4DD4">
        <w:rPr>
          <w:caps w:val="0"/>
          <w:color w:val="000000" w:themeColor="text1"/>
          <w:szCs w:val="24"/>
        </w:rPr>
        <w:t>Leg</w:t>
      </w:r>
      <w:r w:rsidR="003B648F" w:rsidRPr="003B4DD4">
        <w:rPr>
          <w:caps w:val="0"/>
          <w:color w:val="000000" w:themeColor="text1"/>
          <w:szCs w:val="24"/>
        </w:rPr>
        <w:t>islação</w:t>
      </w:r>
    </w:p>
    <w:p w14:paraId="2EAB85E8" w14:textId="77777777" w:rsidR="00F71CCD" w:rsidRPr="00406AAE" w:rsidRDefault="00F71CCD" w:rsidP="008A5B49">
      <w:pPr>
        <w:rPr>
          <w:b/>
          <w:bCs/>
          <w:color w:val="000000"/>
          <w:szCs w:val="24"/>
        </w:rPr>
      </w:pPr>
      <w:r w:rsidRPr="00406AAE">
        <w:rPr>
          <w:bCs/>
          <w:caps w:val="0"/>
          <w:color w:val="000000"/>
          <w:szCs w:val="24"/>
        </w:rPr>
        <w:lastRenderedPageBreak/>
        <w:t>Lei sobre os 30% em caso de cancelamento</w:t>
      </w:r>
    </w:p>
    <w:p w14:paraId="053CE35C" w14:textId="77777777" w:rsidR="00F71CCD" w:rsidRPr="008A5B49" w:rsidRDefault="00F71CCD" w:rsidP="00DE4DEB">
      <w:pPr>
        <w:numPr>
          <w:ilvl w:val="0"/>
          <w:numId w:val="1"/>
        </w:numPr>
        <w:rPr>
          <w:bCs/>
          <w:color w:val="000000"/>
          <w:szCs w:val="24"/>
        </w:rPr>
      </w:pPr>
      <w:r w:rsidRPr="008A5B49">
        <w:rPr>
          <w:bCs/>
          <w:caps w:val="0"/>
          <w:szCs w:val="24"/>
        </w:rPr>
        <w:t>Art. 417 do código civil brasileiro</w:t>
      </w:r>
      <w:r w:rsidR="00664C89" w:rsidRPr="008A5B49">
        <w:rPr>
          <w:bCs/>
          <w:caps w:val="0"/>
          <w:szCs w:val="24"/>
        </w:rPr>
        <w:t>;</w:t>
      </w:r>
    </w:p>
    <w:p w14:paraId="0BEAFE3E" w14:textId="77777777" w:rsidR="00F71CCD" w:rsidRPr="008A5B49" w:rsidRDefault="00F71CCD" w:rsidP="00DE4DEB">
      <w:pPr>
        <w:numPr>
          <w:ilvl w:val="0"/>
          <w:numId w:val="1"/>
        </w:numPr>
        <w:rPr>
          <w:bCs/>
          <w:color w:val="000000"/>
          <w:szCs w:val="24"/>
        </w:rPr>
      </w:pPr>
      <w:r w:rsidRPr="008A5B49">
        <w:rPr>
          <w:bCs/>
          <w:caps w:val="0"/>
          <w:szCs w:val="24"/>
        </w:rPr>
        <w:t>Art. 418 do código civil brasileiro</w:t>
      </w:r>
      <w:r w:rsidR="00664C89" w:rsidRPr="008A5B49">
        <w:rPr>
          <w:bCs/>
          <w:caps w:val="0"/>
          <w:szCs w:val="24"/>
        </w:rPr>
        <w:t>;</w:t>
      </w:r>
    </w:p>
    <w:p w14:paraId="51283E61" w14:textId="77777777" w:rsidR="00F71CCD" w:rsidRPr="008A5B49" w:rsidRDefault="00F71CCD" w:rsidP="00DE4DEB">
      <w:pPr>
        <w:pStyle w:val="PargrafodaLista"/>
        <w:numPr>
          <w:ilvl w:val="0"/>
          <w:numId w:val="1"/>
        </w:numPr>
        <w:jc w:val="both"/>
        <w:rPr>
          <w:b w:val="0"/>
          <w:bCs/>
          <w:szCs w:val="24"/>
        </w:rPr>
      </w:pPr>
      <w:r w:rsidRPr="008A5B49">
        <w:rPr>
          <w:b w:val="0"/>
          <w:bCs/>
          <w:caps w:val="0"/>
          <w:szCs w:val="24"/>
        </w:rPr>
        <w:t>Art. 419 do código civil brasileiro</w:t>
      </w:r>
      <w:r w:rsidR="00664C89" w:rsidRPr="008A5B49">
        <w:rPr>
          <w:b w:val="0"/>
          <w:bCs/>
          <w:caps w:val="0"/>
          <w:szCs w:val="24"/>
        </w:rPr>
        <w:t>;</w:t>
      </w:r>
    </w:p>
    <w:p w14:paraId="0FEDEF60" w14:textId="77777777" w:rsidR="00690969" w:rsidRPr="008A5B49" w:rsidRDefault="00F71CCD" w:rsidP="00DE4DEB">
      <w:pPr>
        <w:pStyle w:val="PargrafodaLista"/>
        <w:numPr>
          <w:ilvl w:val="0"/>
          <w:numId w:val="1"/>
        </w:numPr>
        <w:jc w:val="both"/>
        <w:rPr>
          <w:b w:val="0"/>
          <w:bCs/>
          <w:szCs w:val="24"/>
        </w:rPr>
      </w:pPr>
      <w:r w:rsidRPr="008A5B49">
        <w:rPr>
          <w:b w:val="0"/>
          <w:bCs/>
          <w:caps w:val="0"/>
          <w:szCs w:val="24"/>
        </w:rPr>
        <w:t>Art. 420 do código civil brasileiro</w:t>
      </w:r>
      <w:r w:rsidR="00664C89" w:rsidRPr="008A5B49">
        <w:rPr>
          <w:b w:val="0"/>
          <w:bCs/>
          <w:caps w:val="0"/>
          <w:szCs w:val="24"/>
        </w:rPr>
        <w:t>;</w:t>
      </w:r>
    </w:p>
    <w:p w14:paraId="3604EB13" w14:textId="77777777" w:rsidR="00690969" w:rsidRPr="00406AAE" w:rsidRDefault="00690969" w:rsidP="00690969">
      <w:pPr>
        <w:rPr>
          <w:caps w:val="0"/>
          <w:szCs w:val="24"/>
        </w:rPr>
      </w:pPr>
    </w:p>
    <w:p w14:paraId="75BB1064" w14:textId="3F0D8C9B" w:rsidR="00346EC5" w:rsidRPr="008A5B49" w:rsidRDefault="00346EC5" w:rsidP="00DE4DEB">
      <w:pPr>
        <w:pStyle w:val="Ttulo"/>
        <w:numPr>
          <w:ilvl w:val="1"/>
          <w:numId w:val="10"/>
        </w:numPr>
        <w:spacing w:line="360" w:lineRule="auto"/>
        <w:outlineLvl w:val="0"/>
        <w:rPr>
          <w:b/>
          <w:bCs/>
          <w:szCs w:val="24"/>
        </w:rPr>
      </w:pPr>
      <w:bookmarkStart w:id="10" w:name="_Toc169864714"/>
      <w:r w:rsidRPr="008A5B49">
        <w:rPr>
          <w:b/>
          <w:bCs/>
          <w:szCs w:val="24"/>
        </w:rPr>
        <w:t>Glossário</w:t>
      </w:r>
      <w:bookmarkEnd w:id="10"/>
    </w:p>
    <w:p w14:paraId="139D4F06" w14:textId="5D1D080D" w:rsidR="009E145D" w:rsidRPr="00BC57E3" w:rsidRDefault="009E145D" w:rsidP="00BC57E3">
      <w:pPr>
        <w:pStyle w:val="Ttulo"/>
        <w:tabs>
          <w:tab w:val="clear" w:pos="1134"/>
        </w:tabs>
        <w:spacing w:line="360" w:lineRule="auto"/>
        <w:ind w:firstLine="1134"/>
        <w:rPr>
          <w:b/>
          <w:color w:val="000000"/>
          <w:szCs w:val="24"/>
        </w:rPr>
      </w:pPr>
      <w:r w:rsidRPr="00406AAE">
        <w:rPr>
          <w:color w:val="000000"/>
          <w:szCs w:val="24"/>
        </w:rPr>
        <w:t xml:space="preserve">O glossário a seguir define os termos mais específicos do Sistema </w:t>
      </w:r>
      <w:r w:rsidR="00812B02">
        <w:rPr>
          <w:color w:val="000000"/>
          <w:szCs w:val="24"/>
        </w:rPr>
        <w:t>“</w:t>
      </w:r>
      <w:proofErr w:type="spellStart"/>
      <w:r w:rsidR="00664C89" w:rsidRPr="00705129">
        <w:rPr>
          <w:i/>
          <w:color w:val="000000"/>
          <w:szCs w:val="24"/>
        </w:rPr>
        <w:t>Esencia</w:t>
      </w:r>
      <w:proofErr w:type="spellEnd"/>
      <w:r w:rsidR="00664C89" w:rsidRPr="00705129">
        <w:rPr>
          <w:i/>
          <w:color w:val="000000"/>
          <w:szCs w:val="24"/>
        </w:rPr>
        <w:t xml:space="preserve"> </w:t>
      </w:r>
      <w:proofErr w:type="spellStart"/>
      <w:r w:rsidR="00BB57DC" w:rsidRPr="00705129">
        <w:rPr>
          <w:i/>
          <w:color w:val="000000"/>
          <w:szCs w:val="24"/>
        </w:rPr>
        <w:t>B</w:t>
      </w:r>
      <w:r w:rsidR="00664C89" w:rsidRPr="00705129">
        <w:rPr>
          <w:i/>
          <w:color w:val="000000"/>
          <w:szCs w:val="24"/>
        </w:rPr>
        <w:t>ella</w:t>
      </w:r>
      <w:proofErr w:type="spellEnd"/>
      <w:r w:rsidR="00BC57E3">
        <w:rPr>
          <w:color w:val="000000"/>
          <w:szCs w:val="24"/>
        </w:rPr>
        <w:t xml:space="preserve">” </w:t>
      </w:r>
      <w:r w:rsidRPr="00406AAE">
        <w:rPr>
          <w:color w:val="000000"/>
          <w:szCs w:val="24"/>
        </w:rPr>
        <w:t>para facilitar o entendimento desta documentação de requisitos.</w:t>
      </w:r>
    </w:p>
    <w:p w14:paraId="71A2182C" w14:textId="7C389FAE" w:rsidR="00485CCA" w:rsidRPr="00812B02" w:rsidRDefault="00355A6A" w:rsidP="00BC57E3">
      <w:pPr>
        <w:spacing w:line="240" w:lineRule="auto"/>
        <w:jc w:val="center"/>
        <w:rPr>
          <w:bCs/>
          <w:caps w:val="0"/>
          <w:sz w:val="20"/>
        </w:rPr>
      </w:pPr>
      <w:r w:rsidRPr="00812B02">
        <w:rPr>
          <w:caps w:val="0"/>
          <w:sz w:val="20"/>
        </w:rPr>
        <w:t>Quadro</w:t>
      </w:r>
      <w:r w:rsidR="00C27628" w:rsidRPr="00812B02">
        <w:rPr>
          <w:sz w:val="20"/>
        </w:rPr>
        <w:t xml:space="preserve"> </w:t>
      </w:r>
      <w:r w:rsidR="0058084B" w:rsidRPr="00812B02">
        <w:rPr>
          <w:sz w:val="20"/>
        </w:rPr>
        <w:t>1</w:t>
      </w:r>
      <w:r w:rsidR="00C27628" w:rsidRPr="00812B02">
        <w:rPr>
          <w:sz w:val="20"/>
        </w:rPr>
        <w:t xml:space="preserve"> -</w:t>
      </w:r>
      <w:r w:rsidR="00572256" w:rsidRPr="00812B02">
        <w:rPr>
          <w:sz w:val="20"/>
        </w:rPr>
        <w:t xml:space="preserve"> </w:t>
      </w:r>
      <w:r w:rsidR="007E0ABC" w:rsidRPr="00812B02">
        <w:rPr>
          <w:caps w:val="0"/>
          <w:sz w:val="20"/>
        </w:rPr>
        <w:t xml:space="preserve">Glossário do Sistema </w:t>
      </w:r>
      <w:r w:rsidR="00812B02">
        <w:rPr>
          <w:caps w:val="0"/>
          <w:sz w:val="20"/>
        </w:rPr>
        <w:t>“</w:t>
      </w:r>
      <w:proofErr w:type="spellStart"/>
      <w:r w:rsidR="007E0ABC" w:rsidRPr="00812B02">
        <w:rPr>
          <w:i/>
          <w:iCs/>
          <w:caps w:val="0"/>
          <w:color w:val="000000"/>
          <w:sz w:val="20"/>
        </w:rPr>
        <w:t>Esencia</w:t>
      </w:r>
      <w:proofErr w:type="spellEnd"/>
      <w:r w:rsidR="007E0ABC" w:rsidRPr="00812B02">
        <w:rPr>
          <w:i/>
          <w:iCs/>
          <w:caps w:val="0"/>
          <w:color w:val="000000"/>
          <w:sz w:val="20"/>
        </w:rPr>
        <w:t xml:space="preserve"> </w:t>
      </w:r>
      <w:proofErr w:type="spellStart"/>
      <w:r w:rsidR="007E0ABC" w:rsidRPr="00812B02">
        <w:rPr>
          <w:i/>
          <w:iCs/>
          <w:caps w:val="0"/>
          <w:color w:val="000000"/>
          <w:sz w:val="20"/>
        </w:rPr>
        <w:t>Bella</w:t>
      </w:r>
      <w:proofErr w:type="spellEnd"/>
      <w:r w:rsidR="00812B02">
        <w:rPr>
          <w:i/>
          <w:iCs/>
          <w:caps w:val="0"/>
          <w:color w:val="000000"/>
          <w:sz w:val="20"/>
        </w:rPr>
        <w:t>”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2"/>
        <w:gridCol w:w="6200"/>
      </w:tblGrid>
      <w:tr w:rsidR="00E5478A" w:rsidRPr="00406AAE" w14:paraId="202CD6B1" w14:textId="77777777" w:rsidTr="00694AAD">
        <w:trPr>
          <w:jc w:val="center"/>
        </w:trPr>
        <w:tc>
          <w:tcPr>
            <w:tcW w:w="2862" w:type="dxa"/>
            <w:shd w:val="clear" w:color="auto" w:fill="auto"/>
            <w:vAlign w:val="center"/>
          </w:tcPr>
          <w:p w14:paraId="26E5C854" w14:textId="77777777" w:rsidR="00E5478A" w:rsidRPr="00406AAE" w:rsidRDefault="00E5478A" w:rsidP="0058084B">
            <w:pPr>
              <w:pStyle w:val="Ttulo"/>
              <w:spacing w:line="360" w:lineRule="auto"/>
              <w:rPr>
                <w:color w:val="000000"/>
                <w:szCs w:val="24"/>
              </w:rPr>
            </w:pPr>
            <w:r w:rsidRPr="00406AAE">
              <w:rPr>
                <w:color w:val="000000"/>
                <w:szCs w:val="24"/>
              </w:rPr>
              <w:t>TERMO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58431296" w14:textId="77777777" w:rsidR="00E5478A" w:rsidRPr="00406AAE" w:rsidRDefault="00E5478A" w:rsidP="0058084B">
            <w:pPr>
              <w:pStyle w:val="Ttulo"/>
              <w:spacing w:line="360" w:lineRule="auto"/>
              <w:rPr>
                <w:color w:val="000000"/>
                <w:szCs w:val="24"/>
              </w:rPr>
            </w:pPr>
            <w:r w:rsidRPr="00406AAE">
              <w:rPr>
                <w:color w:val="000000"/>
                <w:szCs w:val="24"/>
              </w:rPr>
              <w:t>SIGNIFICADO</w:t>
            </w:r>
          </w:p>
        </w:tc>
      </w:tr>
      <w:tr w:rsidR="00E5478A" w:rsidRPr="00406AAE" w14:paraId="706706A7" w14:textId="77777777" w:rsidTr="00694AAD">
        <w:trPr>
          <w:jc w:val="center"/>
        </w:trPr>
        <w:tc>
          <w:tcPr>
            <w:tcW w:w="2862" w:type="dxa"/>
            <w:shd w:val="clear" w:color="auto" w:fill="auto"/>
            <w:vAlign w:val="center"/>
          </w:tcPr>
          <w:p w14:paraId="733501BD" w14:textId="18FD2DD1" w:rsidR="00E5478A" w:rsidRPr="00E5478A" w:rsidRDefault="00E5478A" w:rsidP="0058084B">
            <w:pPr>
              <w:pStyle w:val="Ttulo"/>
              <w:spacing w:line="360" w:lineRule="auto"/>
              <w:rPr>
                <w:b/>
                <w:i/>
                <w:iCs/>
                <w:color w:val="000000"/>
                <w:szCs w:val="24"/>
              </w:rPr>
            </w:pPr>
            <w:r>
              <w:rPr>
                <w:i/>
                <w:iCs/>
                <w:color w:val="000000"/>
                <w:szCs w:val="24"/>
              </w:rPr>
              <w:t>B</w:t>
            </w:r>
            <w:r w:rsidRPr="00E5478A">
              <w:rPr>
                <w:i/>
                <w:iCs/>
                <w:color w:val="000000"/>
                <w:szCs w:val="24"/>
              </w:rPr>
              <w:t>ackups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5390ADC3" w14:textId="77777777" w:rsidR="00E5478A" w:rsidRPr="00406AAE" w:rsidRDefault="00E5478A" w:rsidP="0058084B">
            <w:pPr>
              <w:pStyle w:val="Ttulo"/>
              <w:spacing w:line="360" w:lineRule="auto"/>
              <w:rPr>
                <w:b/>
                <w:color w:val="000000"/>
                <w:szCs w:val="24"/>
              </w:rPr>
            </w:pPr>
            <w:r w:rsidRPr="00406AAE">
              <w:rPr>
                <w:color w:val="000000"/>
                <w:szCs w:val="24"/>
              </w:rPr>
              <w:t>Cópia de segurança</w:t>
            </w:r>
            <w:r>
              <w:rPr>
                <w:color w:val="000000"/>
                <w:szCs w:val="24"/>
              </w:rPr>
              <w:t>,</w:t>
            </w:r>
            <w:r w:rsidRPr="00406AAE"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ou o procedimento de criá-la.</w:t>
            </w:r>
          </w:p>
        </w:tc>
      </w:tr>
      <w:tr w:rsidR="00E5478A" w:rsidRPr="00406AAE" w14:paraId="7C104EBC" w14:textId="77777777" w:rsidTr="00694AAD">
        <w:trPr>
          <w:jc w:val="center"/>
        </w:trPr>
        <w:tc>
          <w:tcPr>
            <w:tcW w:w="2862" w:type="dxa"/>
            <w:shd w:val="clear" w:color="auto" w:fill="auto"/>
            <w:vAlign w:val="center"/>
          </w:tcPr>
          <w:p w14:paraId="3B771553" w14:textId="77777777" w:rsidR="00E5478A" w:rsidRDefault="00E5478A" w:rsidP="0058084B">
            <w:pPr>
              <w:pStyle w:val="Ttulo"/>
              <w:spacing w:line="360" w:lineRule="auto"/>
              <w:rPr>
                <w:b/>
                <w:color w:val="000000"/>
                <w:szCs w:val="24"/>
              </w:rPr>
            </w:pPr>
            <w:proofErr w:type="spellStart"/>
            <w:r w:rsidRPr="00E5478A">
              <w:rPr>
                <w:i/>
                <w:iCs/>
                <w:color w:val="000000"/>
                <w:szCs w:val="24"/>
              </w:rPr>
              <w:t>Custumer</w:t>
            </w:r>
            <w:proofErr w:type="spellEnd"/>
            <w:r w:rsidRPr="00E5478A">
              <w:rPr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5478A">
              <w:rPr>
                <w:i/>
                <w:iCs/>
                <w:color w:val="000000"/>
                <w:szCs w:val="24"/>
              </w:rPr>
              <w:t>Relationship</w:t>
            </w:r>
            <w:proofErr w:type="spellEnd"/>
            <w:r w:rsidRPr="00E5478A">
              <w:rPr>
                <w:i/>
                <w:iCs/>
                <w:color w:val="000000"/>
                <w:szCs w:val="24"/>
              </w:rPr>
              <w:t xml:space="preserve"> Management</w:t>
            </w:r>
            <w:r>
              <w:rPr>
                <w:color w:val="000000"/>
                <w:szCs w:val="24"/>
              </w:rPr>
              <w:t xml:space="preserve"> (CRM)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6279F747" w14:textId="77777777" w:rsidR="00E5478A" w:rsidRDefault="00E5478A" w:rsidP="0058084B">
            <w:pPr>
              <w:pStyle w:val="Ttulo"/>
              <w:spacing w:line="360" w:lineRule="auto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Abordagem estratégica e tecnológica que visa entender e antecipar as necessidades dos clientes para construir relacionamentos duradouros e lucrativos. </w:t>
            </w:r>
          </w:p>
        </w:tc>
      </w:tr>
      <w:tr w:rsidR="00E5478A" w:rsidRPr="00406AAE" w14:paraId="01363275" w14:textId="77777777" w:rsidTr="00694AAD">
        <w:trPr>
          <w:jc w:val="center"/>
        </w:trPr>
        <w:tc>
          <w:tcPr>
            <w:tcW w:w="2862" w:type="dxa"/>
            <w:shd w:val="clear" w:color="auto" w:fill="auto"/>
            <w:vAlign w:val="center"/>
          </w:tcPr>
          <w:p w14:paraId="18A96A60" w14:textId="77777777" w:rsidR="00E5478A" w:rsidRPr="003B648F" w:rsidRDefault="00E5478A" w:rsidP="0058084B">
            <w:pPr>
              <w:pStyle w:val="Ttulo"/>
              <w:spacing w:line="360" w:lineRule="auto"/>
              <w:rPr>
                <w:b/>
                <w:i/>
                <w:iCs/>
                <w:color w:val="000000"/>
                <w:szCs w:val="24"/>
              </w:rPr>
            </w:pPr>
            <w:proofErr w:type="spellStart"/>
            <w:r w:rsidRPr="003B648F">
              <w:rPr>
                <w:i/>
                <w:iCs/>
                <w:color w:val="000000"/>
                <w:szCs w:val="24"/>
              </w:rPr>
              <w:t>Esencia</w:t>
            </w:r>
            <w:proofErr w:type="spellEnd"/>
            <w:r w:rsidRPr="003B648F">
              <w:rPr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3B648F">
              <w:rPr>
                <w:i/>
                <w:iCs/>
                <w:color w:val="000000"/>
                <w:szCs w:val="24"/>
              </w:rPr>
              <w:t>Bella</w:t>
            </w:r>
            <w:proofErr w:type="spellEnd"/>
          </w:p>
        </w:tc>
        <w:tc>
          <w:tcPr>
            <w:tcW w:w="6200" w:type="dxa"/>
            <w:shd w:val="clear" w:color="auto" w:fill="auto"/>
            <w:vAlign w:val="center"/>
          </w:tcPr>
          <w:p w14:paraId="3662A3E4" w14:textId="77777777" w:rsidR="00E5478A" w:rsidRPr="00406AAE" w:rsidRDefault="00E5478A" w:rsidP="0058084B">
            <w:pPr>
              <w:pStyle w:val="Ttulo"/>
              <w:spacing w:line="360" w:lineRule="auto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Bela</w:t>
            </w:r>
            <w:r w:rsidRPr="00406AAE">
              <w:rPr>
                <w:color w:val="000000"/>
                <w:szCs w:val="24"/>
              </w:rPr>
              <w:t xml:space="preserve"> essência</w:t>
            </w:r>
          </w:p>
        </w:tc>
      </w:tr>
      <w:tr w:rsidR="00E5478A" w:rsidRPr="00406AAE" w14:paraId="57208080" w14:textId="77777777" w:rsidTr="00694AAD">
        <w:trPr>
          <w:jc w:val="center"/>
        </w:trPr>
        <w:tc>
          <w:tcPr>
            <w:tcW w:w="2862" w:type="dxa"/>
            <w:shd w:val="clear" w:color="auto" w:fill="auto"/>
            <w:vAlign w:val="center"/>
          </w:tcPr>
          <w:p w14:paraId="173A50B4" w14:textId="3BF81996" w:rsidR="00E5478A" w:rsidRPr="00E5478A" w:rsidRDefault="00E5478A" w:rsidP="0058084B">
            <w:pPr>
              <w:pStyle w:val="Ttulo"/>
              <w:spacing w:line="360" w:lineRule="auto"/>
              <w:rPr>
                <w:b/>
                <w:i/>
                <w:iCs/>
                <w:color w:val="000000"/>
                <w:szCs w:val="24"/>
              </w:rPr>
            </w:pPr>
            <w:r>
              <w:rPr>
                <w:i/>
                <w:iCs/>
                <w:color w:val="000000"/>
                <w:szCs w:val="24"/>
              </w:rPr>
              <w:t>S</w:t>
            </w:r>
            <w:r w:rsidRPr="00E5478A">
              <w:rPr>
                <w:i/>
                <w:iCs/>
                <w:color w:val="000000"/>
                <w:szCs w:val="24"/>
              </w:rPr>
              <w:t>oftware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3336C496" w14:textId="77777777" w:rsidR="00E5478A" w:rsidRPr="00406AAE" w:rsidRDefault="00E5478A" w:rsidP="0058084B">
            <w:pPr>
              <w:pStyle w:val="Ttulo"/>
              <w:spacing w:line="360" w:lineRule="auto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Em um sistema computacional, o conjunto dos componentes informacionais, que não faz parte do equipamento físico e inclui os programas e os dados a eles associados.</w:t>
            </w:r>
          </w:p>
        </w:tc>
      </w:tr>
    </w:tbl>
    <w:p w14:paraId="0FB86DD3" w14:textId="77777777" w:rsidR="009D164B" w:rsidRDefault="008F25E1" w:rsidP="00BC57E3">
      <w:pPr>
        <w:jc w:val="center"/>
        <w:rPr>
          <w:caps w:val="0"/>
          <w:sz w:val="20"/>
        </w:rPr>
      </w:pPr>
      <w:r w:rsidRPr="00C27628">
        <w:rPr>
          <w:bCs/>
          <w:caps w:val="0"/>
          <w:sz w:val="20"/>
        </w:rPr>
        <w:t>Fonte</w:t>
      </w:r>
      <w:r w:rsidRPr="00C27628">
        <w:rPr>
          <w:caps w:val="0"/>
          <w:sz w:val="20"/>
        </w:rPr>
        <w:t xml:space="preserve">: </w:t>
      </w:r>
      <w:r w:rsidR="00440056" w:rsidRPr="00C27628">
        <w:rPr>
          <w:caps w:val="0"/>
          <w:sz w:val="20"/>
        </w:rPr>
        <w:t>Mini A</w:t>
      </w:r>
      <w:r w:rsidRPr="00C27628">
        <w:rPr>
          <w:caps w:val="0"/>
          <w:sz w:val="20"/>
        </w:rPr>
        <w:t>u</w:t>
      </w:r>
      <w:r w:rsidR="00440056" w:rsidRPr="00C27628">
        <w:rPr>
          <w:caps w:val="0"/>
          <w:sz w:val="20"/>
        </w:rPr>
        <w:t>rélio: o dicionário da Língua Portuguesa</w:t>
      </w:r>
      <w:r w:rsidR="003802D5" w:rsidRPr="00C27628">
        <w:rPr>
          <w:caps w:val="0"/>
          <w:sz w:val="20"/>
        </w:rPr>
        <w:t xml:space="preserve"> (</w:t>
      </w:r>
      <w:r w:rsidR="00440056" w:rsidRPr="00C27628">
        <w:rPr>
          <w:caps w:val="0"/>
          <w:sz w:val="20"/>
        </w:rPr>
        <w:t>2009</w:t>
      </w:r>
      <w:r w:rsidR="003802D5" w:rsidRPr="00C27628">
        <w:rPr>
          <w:caps w:val="0"/>
          <w:sz w:val="20"/>
        </w:rPr>
        <w:t>)</w:t>
      </w:r>
      <w:r w:rsidR="000065CD" w:rsidRPr="00C27628">
        <w:rPr>
          <w:caps w:val="0"/>
          <w:sz w:val="20"/>
        </w:rPr>
        <w:t xml:space="preserve"> e Mini Espanhol</w:t>
      </w:r>
      <w:r w:rsidR="00DB7C0C" w:rsidRPr="00C27628">
        <w:rPr>
          <w:caps w:val="0"/>
          <w:sz w:val="20"/>
        </w:rPr>
        <w:t xml:space="preserve"> (2005)</w:t>
      </w:r>
    </w:p>
    <w:p w14:paraId="648DF92B" w14:textId="77777777" w:rsidR="009D164B" w:rsidRDefault="009D164B" w:rsidP="00BC57E3">
      <w:pPr>
        <w:jc w:val="center"/>
        <w:rPr>
          <w:caps w:val="0"/>
          <w:sz w:val="20"/>
        </w:rPr>
      </w:pPr>
    </w:p>
    <w:p w14:paraId="7C803723" w14:textId="70A77DB2" w:rsidR="00CF47E9" w:rsidRPr="009D164B" w:rsidRDefault="00CB5F9F" w:rsidP="00DE4DEB">
      <w:pPr>
        <w:pStyle w:val="PargrafodaLista"/>
        <w:numPr>
          <w:ilvl w:val="0"/>
          <w:numId w:val="19"/>
        </w:numPr>
        <w:jc w:val="both"/>
        <w:outlineLvl w:val="0"/>
        <w:rPr>
          <w:bCs/>
          <w:szCs w:val="24"/>
        </w:rPr>
      </w:pPr>
      <w:bookmarkStart w:id="11" w:name="_Toc169864715"/>
      <w:r w:rsidRPr="009D164B">
        <w:rPr>
          <w:bCs/>
          <w:szCs w:val="24"/>
        </w:rPr>
        <w:t>VISÃO CASO DE USO – NÍVEL ANÁLISE</w:t>
      </w:r>
      <w:bookmarkEnd w:id="11"/>
    </w:p>
    <w:p w14:paraId="424841AF" w14:textId="1408BA93" w:rsidR="00BC57E3" w:rsidRDefault="00BC57E3" w:rsidP="00BC57E3">
      <w:pPr>
        <w:rPr>
          <w:caps w:val="0"/>
        </w:rPr>
      </w:pPr>
      <w:r w:rsidRPr="00BC57E3">
        <w:rPr>
          <w:caps w:val="0"/>
        </w:rPr>
        <w:lastRenderedPageBreak/>
        <w:t xml:space="preserve">De acordo com </w:t>
      </w:r>
      <w:r w:rsidR="009D164B" w:rsidRPr="0091071C">
        <w:rPr>
          <w:caps w:val="0"/>
          <w:color w:val="000000" w:themeColor="text1"/>
        </w:rPr>
        <w:t>J</w:t>
      </w:r>
      <w:r w:rsidRPr="0091071C">
        <w:rPr>
          <w:caps w:val="0"/>
          <w:color w:val="000000" w:themeColor="text1"/>
        </w:rPr>
        <w:t xml:space="preserve">acobson </w:t>
      </w:r>
      <w:r w:rsidR="0091071C" w:rsidRPr="0091071C">
        <w:rPr>
          <w:caps w:val="0"/>
          <w:color w:val="000000" w:themeColor="text1"/>
        </w:rPr>
        <w:t>E</w:t>
      </w:r>
      <w:r w:rsidR="009D4530" w:rsidRPr="0091071C">
        <w:rPr>
          <w:caps w:val="0"/>
          <w:color w:val="000000" w:themeColor="text1"/>
        </w:rPr>
        <w:t>t</w:t>
      </w:r>
      <w:r w:rsidR="0091071C" w:rsidRPr="0091071C">
        <w:rPr>
          <w:caps w:val="0"/>
          <w:color w:val="000000" w:themeColor="text1"/>
        </w:rPr>
        <w:t xml:space="preserve"> </w:t>
      </w:r>
      <w:r w:rsidRPr="0091071C">
        <w:rPr>
          <w:caps w:val="0"/>
          <w:color w:val="000000" w:themeColor="text1"/>
        </w:rPr>
        <w:t>al (</w:t>
      </w:r>
      <w:r w:rsidRPr="00BC57E3">
        <w:rPr>
          <w:caps w:val="0"/>
        </w:rPr>
        <w:t>1999), caso de uso é definido como sendo uma sequência de ações, podendo sofrer variações, que o sistema pode executar e que produz um resultado observável de valor para um ator que interage com o sistema. (</w:t>
      </w:r>
      <w:r w:rsidR="0091071C" w:rsidRPr="00BC57E3">
        <w:rPr>
          <w:caps w:val="0"/>
        </w:rPr>
        <w:t>Tradução</w:t>
      </w:r>
      <w:r w:rsidRPr="00BC57E3">
        <w:rPr>
          <w:caps w:val="0"/>
        </w:rPr>
        <w:t xml:space="preserve"> nossa)</w:t>
      </w:r>
    </w:p>
    <w:p w14:paraId="5C8EF2CC" w14:textId="77777777" w:rsidR="009226A0" w:rsidRPr="009226A0" w:rsidRDefault="009226A0" w:rsidP="00DE4DEB">
      <w:pPr>
        <w:pStyle w:val="PargrafodaLista"/>
        <w:numPr>
          <w:ilvl w:val="1"/>
          <w:numId w:val="20"/>
        </w:numPr>
        <w:jc w:val="both"/>
        <w:outlineLvl w:val="0"/>
        <w:rPr>
          <w:bCs/>
        </w:rPr>
      </w:pPr>
      <w:bookmarkStart w:id="12" w:name="_Toc169864716"/>
      <w:r w:rsidRPr="009226A0">
        <w:rPr>
          <w:bCs/>
          <w:caps w:val="0"/>
        </w:rPr>
        <w:t>Modelo De Casos De Uso</w:t>
      </w:r>
      <w:bookmarkStart w:id="13" w:name="_Toc109622243"/>
      <w:bookmarkStart w:id="14" w:name="_Toc109622904"/>
      <w:bookmarkStart w:id="15" w:name="_Toc109623359"/>
      <w:bookmarkStart w:id="16" w:name="_Toc109624146"/>
      <w:bookmarkStart w:id="17" w:name="_Toc109624215"/>
      <w:bookmarkEnd w:id="12"/>
    </w:p>
    <w:p w14:paraId="2ED97E22" w14:textId="65EA3529" w:rsidR="00690969" w:rsidRPr="009226A0" w:rsidRDefault="00690969" w:rsidP="009226A0">
      <w:pPr>
        <w:ind w:firstLine="66"/>
        <w:rPr>
          <w:b/>
          <w:bCs/>
        </w:rPr>
      </w:pPr>
      <w:r w:rsidRPr="009226A0">
        <w:rPr>
          <w:szCs w:val="24"/>
        </w:rPr>
        <w:tab/>
      </w:r>
      <w:r w:rsidRPr="009226A0">
        <w:rPr>
          <w:caps w:val="0"/>
          <w:szCs w:val="24"/>
        </w:rPr>
        <w:t xml:space="preserve">O modelo representado na Figura </w:t>
      </w:r>
      <w:r w:rsidR="003B5EA8" w:rsidRPr="009226A0">
        <w:rPr>
          <w:caps w:val="0"/>
          <w:szCs w:val="24"/>
        </w:rPr>
        <w:t>1</w:t>
      </w:r>
      <w:r w:rsidRPr="009226A0">
        <w:rPr>
          <w:caps w:val="0"/>
          <w:szCs w:val="24"/>
        </w:rPr>
        <w:t>, como o próprio nome sugere, descreve todo o processo de controle de dados relacionados ao Sistema</w:t>
      </w:r>
      <w:r w:rsidR="00D94294" w:rsidRPr="009226A0">
        <w:rPr>
          <w:caps w:val="0"/>
          <w:szCs w:val="24"/>
        </w:rPr>
        <w:t xml:space="preserve"> </w:t>
      </w:r>
      <w:r w:rsidR="008550BD">
        <w:rPr>
          <w:caps w:val="0"/>
          <w:szCs w:val="24"/>
        </w:rPr>
        <w:t>“</w:t>
      </w:r>
      <w:proofErr w:type="spellStart"/>
      <w:r w:rsidR="00D94294" w:rsidRPr="009226A0">
        <w:rPr>
          <w:i/>
          <w:iCs/>
          <w:caps w:val="0"/>
          <w:szCs w:val="24"/>
        </w:rPr>
        <w:t>Esencia</w:t>
      </w:r>
      <w:proofErr w:type="spellEnd"/>
      <w:r w:rsidR="00D94294" w:rsidRPr="009226A0">
        <w:rPr>
          <w:i/>
          <w:iCs/>
          <w:caps w:val="0"/>
          <w:szCs w:val="24"/>
        </w:rPr>
        <w:t xml:space="preserve"> </w:t>
      </w:r>
      <w:proofErr w:type="spellStart"/>
      <w:r w:rsidR="00D94294" w:rsidRPr="009226A0">
        <w:rPr>
          <w:i/>
          <w:iCs/>
          <w:caps w:val="0"/>
          <w:szCs w:val="24"/>
        </w:rPr>
        <w:t>Bella</w:t>
      </w:r>
      <w:proofErr w:type="spellEnd"/>
      <w:r w:rsidR="008550BD">
        <w:rPr>
          <w:i/>
          <w:iCs/>
          <w:caps w:val="0"/>
          <w:szCs w:val="24"/>
        </w:rPr>
        <w:t>”</w:t>
      </w:r>
      <w:r w:rsidRPr="009226A0">
        <w:rPr>
          <w:i/>
          <w:iCs/>
          <w:caps w:val="0"/>
          <w:szCs w:val="24"/>
        </w:rPr>
        <w:t>.</w:t>
      </w:r>
      <w:r w:rsidRPr="009226A0">
        <w:rPr>
          <w:caps w:val="0"/>
          <w:szCs w:val="24"/>
        </w:rPr>
        <w:t xml:space="preserve"> </w:t>
      </w:r>
    </w:p>
    <w:p w14:paraId="3A18E7BF" w14:textId="77777777" w:rsidR="006A1E9F" w:rsidRPr="00406AAE" w:rsidRDefault="006A1E9F" w:rsidP="00690969">
      <w:pPr>
        <w:rPr>
          <w:b/>
          <w:caps w:val="0"/>
          <w:szCs w:val="24"/>
        </w:rPr>
      </w:pPr>
    </w:p>
    <w:p w14:paraId="7386640E" w14:textId="44745056" w:rsidR="0017171F" w:rsidRPr="006A1E9F" w:rsidRDefault="00572256" w:rsidP="00AA461F">
      <w:pPr>
        <w:jc w:val="center"/>
        <w:rPr>
          <w:caps w:val="0"/>
          <w:sz w:val="20"/>
        </w:rPr>
      </w:pPr>
      <w:r w:rsidRPr="006A1E9F">
        <w:rPr>
          <w:sz w:val="20"/>
        </w:rPr>
        <w:t>F</w:t>
      </w:r>
      <w:r w:rsidR="006C2FC7" w:rsidRPr="006A1E9F">
        <w:rPr>
          <w:caps w:val="0"/>
          <w:sz w:val="20"/>
        </w:rPr>
        <w:t>igura</w:t>
      </w:r>
      <w:r w:rsidRPr="006A1E9F">
        <w:rPr>
          <w:caps w:val="0"/>
          <w:sz w:val="20"/>
        </w:rPr>
        <w:t xml:space="preserve"> </w:t>
      </w:r>
      <w:r w:rsidR="003B5EA8" w:rsidRPr="006A1E9F">
        <w:rPr>
          <w:caps w:val="0"/>
          <w:sz w:val="20"/>
        </w:rPr>
        <w:t>1</w:t>
      </w:r>
      <w:r w:rsidR="00BB40E4" w:rsidRPr="006A1E9F">
        <w:rPr>
          <w:caps w:val="0"/>
          <w:sz w:val="20"/>
        </w:rPr>
        <w:t xml:space="preserve"> -</w:t>
      </w:r>
      <w:r w:rsidRPr="006A1E9F">
        <w:rPr>
          <w:caps w:val="0"/>
          <w:sz w:val="20"/>
        </w:rPr>
        <w:t xml:space="preserve"> </w:t>
      </w:r>
      <w:r w:rsidR="00D94294" w:rsidRPr="006A1E9F">
        <w:rPr>
          <w:caps w:val="0"/>
          <w:sz w:val="20"/>
        </w:rPr>
        <w:t>D</w:t>
      </w:r>
      <w:r w:rsidRPr="006A1E9F">
        <w:rPr>
          <w:caps w:val="0"/>
          <w:sz w:val="20"/>
        </w:rPr>
        <w:t xml:space="preserve">iagrama de Caso de Uso do sistema </w:t>
      </w:r>
      <w:r w:rsidR="008550BD">
        <w:rPr>
          <w:caps w:val="0"/>
          <w:sz w:val="20"/>
        </w:rPr>
        <w:t>“</w:t>
      </w:r>
      <w:proofErr w:type="spellStart"/>
      <w:r w:rsidR="00D94294" w:rsidRPr="006A1E9F">
        <w:rPr>
          <w:caps w:val="0"/>
          <w:sz w:val="20"/>
        </w:rPr>
        <w:t>Esencia</w:t>
      </w:r>
      <w:proofErr w:type="spellEnd"/>
      <w:r w:rsidR="00D94294" w:rsidRPr="006A1E9F">
        <w:rPr>
          <w:caps w:val="0"/>
          <w:sz w:val="20"/>
        </w:rPr>
        <w:t xml:space="preserve"> </w:t>
      </w:r>
      <w:proofErr w:type="spellStart"/>
      <w:r w:rsidR="00D94294" w:rsidRPr="006A1E9F">
        <w:rPr>
          <w:caps w:val="0"/>
          <w:sz w:val="20"/>
        </w:rPr>
        <w:t>Bella</w:t>
      </w:r>
      <w:proofErr w:type="spellEnd"/>
      <w:r w:rsidR="008550BD">
        <w:rPr>
          <w:caps w:val="0"/>
          <w:sz w:val="20"/>
        </w:rPr>
        <w:t>”</w:t>
      </w:r>
    </w:p>
    <w:p w14:paraId="3A68F8D5" w14:textId="6EF99771" w:rsidR="0037452B" w:rsidRPr="0037452B" w:rsidRDefault="0037452B" w:rsidP="0037452B">
      <w:pPr>
        <w:spacing w:before="0" w:beforeAutospacing="0" w:after="0" w:afterAutospacing="0" w:line="240" w:lineRule="auto"/>
        <w:ind w:firstLine="0"/>
        <w:jc w:val="left"/>
        <w:rPr>
          <w:caps w:val="0"/>
          <w:szCs w:val="24"/>
        </w:rPr>
      </w:pPr>
      <w:r w:rsidRPr="0037452B">
        <w:rPr>
          <w:noProof/>
          <w:szCs w:val="24"/>
        </w:rPr>
        <w:drawing>
          <wp:inline distT="0" distB="0" distL="0" distR="0" wp14:anchorId="553A58AE" wp14:editId="650AEB81">
            <wp:extent cx="5760720" cy="456692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6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F3B" w14:textId="4FD0F3F1" w:rsidR="00105321" w:rsidRPr="00105321" w:rsidRDefault="00105321" w:rsidP="00AD02A8">
      <w:pPr>
        <w:rPr>
          <w:szCs w:val="24"/>
        </w:rPr>
      </w:pPr>
    </w:p>
    <w:p w14:paraId="355D84BC" w14:textId="5AE9833A" w:rsidR="00690969" w:rsidRPr="00AD02A8" w:rsidRDefault="00AD02A8" w:rsidP="00AD02A8">
      <w:pPr>
        <w:rPr>
          <w:b/>
          <w:caps w:val="0"/>
          <w:sz w:val="20"/>
        </w:rPr>
      </w:pPr>
      <w:r>
        <w:rPr>
          <w:bCs/>
          <w:caps w:val="0"/>
          <w:szCs w:val="24"/>
        </w:rPr>
        <w:lastRenderedPageBreak/>
        <w:t xml:space="preserve"> </w:t>
      </w:r>
      <w:r>
        <w:rPr>
          <w:bCs/>
          <w:caps w:val="0"/>
          <w:szCs w:val="24"/>
        </w:rPr>
        <w:tab/>
      </w:r>
      <w:r>
        <w:rPr>
          <w:bCs/>
          <w:caps w:val="0"/>
          <w:szCs w:val="24"/>
        </w:rPr>
        <w:tab/>
      </w:r>
      <w:r>
        <w:rPr>
          <w:bCs/>
          <w:caps w:val="0"/>
          <w:szCs w:val="24"/>
        </w:rPr>
        <w:tab/>
      </w:r>
      <w:r w:rsidR="00AA461F" w:rsidRPr="00AD02A8">
        <w:rPr>
          <w:bCs/>
          <w:caps w:val="0"/>
          <w:sz w:val="20"/>
        </w:rPr>
        <w:t>Fonte</w:t>
      </w:r>
      <w:r w:rsidR="00AA461F" w:rsidRPr="00AD02A8">
        <w:rPr>
          <w:caps w:val="0"/>
          <w:sz w:val="20"/>
        </w:rPr>
        <w:t xml:space="preserve">: </w:t>
      </w:r>
      <w:r w:rsidR="007550CB" w:rsidRPr="00AD02A8">
        <w:rPr>
          <w:caps w:val="0"/>
          <w:sz w:val="20"/>
        </w:rPr>
        <w:t>Elaborada pelo próprio autor</w:t>
      </w:r>
      <w:r w:rsidR="006A1E9F">
        <w:rPr>
          <w:caps w:val="0"/>
          <w:sz w:val="20"/>
        </w:rPr>
        <w:t xml:space="preserve"> (2024)</w:t>
      </w:r>
    </w:p>
    <w:p w14:paraId="5FB9F078" w14:textId="77777777" w:rsidR="00690969" w:rsidRPr="00406AAE" w:rsidRDefault="00690969" w:rsidP="00690969">
      <w:pPr>
        <w:rPr>
          <w:b/>
          <w:caps w:val="0"/>
          <w:szCs w:val="24"/>
        </w:rPr>
      </w:pPr>
    </w:p>
    <w:p w14:paraId="7B4B1311" w14:textId="0471BC12" w:rsidR="00690969" w:rsidRPr="00BB5F44" w:rsidRDefault="00BB5F44" w:rsidP="00DE4DEB">
      <w:pPr>
        <w:pStyle w:val="PargrafodaLista"/>
        <w:numPr>
          <w:ilvl w:val="1"/>
          <w:numId w:val="21"/>
        </w:numPr>
        <w:jc w:val="both"/>
        <w:outlineLvl w:val="0"/>
        <w:rPr>
          <w:caps w:val="0"/>
          <w:szCs w:val="24"/>
        </w:rPr>
      </w:pPr>
      <w:bookmarkStart w:id="18" w:name="_Toc169864717"/>
      <w:r w:rsidRPr="00BB5F44">
        <w:rPr>
          <w:caps w:val="0"/>
          <w:szCs w:val="24"/>
        </w:rPr>
        <w:t>Definição dos Atores</w:t>
      </w:r>
      <w:bookmarkEnd w:id="18"/>
    </w:p>
    <w:bookmarkEnd w:id="13"/>
    <w:bookmarkEnd w:id="14"/>
    <w:bookmarkEnd w:id="15"/>
    <w:bookmarkEnd w:id="16"/>
    <w:bookmarkEnd w:id="17"/>
    <w:p w14:paraId="456DD83B" w14:textId="617D10F5" w:rsidR="00AD02A8" w:rsidRPr="00852DD1" w:rsidRDefault="00BF1F65" w:rsidP="00444D53">
      <w:pPr>
        <w:rPr>
          <w:b/>
          <w:i/>
          <w:iCs/>
          <w:caps w:val="0"/>
          <w:szCs w:val="24"/>
        </w:rPr>
      </w:pPr>
      <w:r w:rsidRPr="00852DD1">
        <w:rPr>
          <w:caps w:val="0"/>
          <w:szCs w:val="24"/>
        </w:rPr>
        <w:t xml:space="preserve">Segundo Victor Burgess, os atores em um diagrama de caso de uso representam as entidades que interagem com o sistema, podendo incluir tanto usuários </w:t>
      </w:r>
      <w:r w:rsidR="00852DD1" w:rsidRPr="00852DD1">
        <w:rPr>
          <w:caps w:val="0"/>
          <w:szCs w:val="24"/>
        </w:rPr>
        <w:t>reais quanto externos. No diagrama, os atores são simbolizados por “bonecos de palitos”. Eles desempenham um papel fundamental no Caso de Uso, pois este é elaborado a partir da perspectiva do ator que acessa o sistema. A identificação clara dos atores é essencial para compreender as necessidades e expectativas dos usuários, garantindo que o sistema atenda adequadamente às suas demandas.</w:t>
      </w:r>
      <w:r w:rsidR="00690969" w:rsidRPr="00852DD1">
        <w:rPr>
          <w:caps w:val="0"/>
          <w:szCs w:val="24"/>
        </w:rPr>
        <w:t xml:space="preserve"> O Quadro </w:t>
      </w:r>
      <w:r w:rsidR="003B5EA8" w:rsidRPr="00852DD1">
        <w:rPr>
          <w:caps w:val="0"/>
          <w:szCs w:val="24"/>
        </w:rPr>
        <w:t>2</w:t>
      </w:r>
      <w:r w:rsidR="00690969" w:rsidRPr="00852DD1">
        <w:rPr>
          <w:caps w:val="0"/>
          <w:szCs w:val="24"/>
        </w:rPr>
        <w:t xml:space="preserve"> apresenta a definição dos atores do sistema </w:t>
      </w:r>
      <w:r w:rsidR="008550BD" w:rsidRPr="00852DD1">
        <w:rPr>
          <w:caps w:val="0"/>
          <w:szCs w:val="24"/>
        </w:rPr>
        <w:t>“</w:t>
      </w:r>
      <w:proofErr w:type="spellStart"/>
      <w:r w:rsidR="00C6282B" w:rsidRPr="00852DD1">
        <w:rPr>
          <w:i/>
          <w:iCs/>
          <w:caps w:val="0"/>
          <w:szCs w:val="24"/>
        </w:rPr>
        <w:t>Esencia</w:t>
      </w:r>
      <w:proofErr w:type="spellEnd"/>
      <w:r w:rsidR="00C6282B" w:rsidRPr="00852DD1">
        <w:rPr>
          <w:i/>
          <w:iCs/>
          <w:caps w:val="0"/>
          <w:szCs w:val="24"/>
        </w:rPr>
        <w:t xml:space="preserve"> </w:t>
      </w:r>
      <w:proofErr w:type="spellStart"/>
      <w:r w:rsidR="00C6282B" w:rsidRPr="00852DD1">
        <w:rPr>
          <w:i/>
          <w:iCs/>
          <w:caps w:val="0"/>
          <w:szCs w:val="24"/>
        </w:rPr>
        <w:t>Bella</w:t>
      </w:r>
      <w:proofErr w:type="spellEnd"/>
      <w:r w:rsidR="008550BD" w:rsidRPr="00852DD1">
        <w:rPr>
          <w:i/>
          <w:iCs/>
          <w:caps w:val="0"/>
          <w:szCs w:val="24"/>
        </w:rPr>
        <w:t>”</w:t>
      </w:r>
      <w:r w:rsidR="00C6282B" w:rsidRPr="00852DD1">
        <w:rPr>
          <w:i/>
          <w:iCs/>
          <w:caps w:val="0"/>
          <w:szCs w:val="24"/>
        </w:rPr>
        <w:t>.</w:t>
      </w:r>
    </w:p>
    <w:p w14:paraId="7969D096" w14:textId="77777777" w:rsidR="00EB1201" w:rsidRPr="00C9322E" w:rsidRDefault="00AD02A8" w:rsidP="00362D74">
      <w:pPr>
        <w:ind w:left="993" w:firstLine="1134"/>
        <w:rPr>
          <w:b/>
          <w:i/>
          <w:iCs/>
          <w:caps w:val="0"/>
          <w:sz w:val="20"/>
        </w:rPr>
      </w:pPr>
      <w:r w:rsidRPr="00C9322E">
        <w:rPr>
          <w:caps w:val="0"/>
          <w:sz w:val="20"/>
        </w:rPr>
        <w:t xml:space="preserve">Quadro 2 - Definição dos atores do Sistema </w:t>
      </w:r>
      <w:r w:rsidR="008550BD">
        <w:rPr>
          <w:caps w:val="0"/>
          <w:sz w:val="20"/>
        </w:rPr>
        <w:t>“</w:t>
      </w:r>
      <w:proofErr w:type="spellStart"/>
      <w:r w:rsidRPr="00C9322E">
        <w:rPr>
          <w:i/>
          <w:iCs/>
          <w:caps w:val="0"/>
          <w:sz w:val="20"/>
        </w:rPr>
        <w:t>Esencia</w:t>
      </w:r>
      <w:proofErr w:type="spellEnd"/>
      <w:r w:rsidRPr="00C9322E">
        <w:rPr>
          <w:i/>
          <w:iCs/>
          <w:caps w:val="0"/>
          <w:sz w:val="20"/>
        </w:rPr>
        <w:t xml:space="preserve"> </w:t>
      </w:r>
      <w:proofErr w:type="spellStart"/>
      <w:r w:rsidRPr="00C9322E">
        <w:rPr>
          <w:i/>
          <w:iCs/>
          <w:caps w:val="0"/>
          <w:sz w:val="20"/>
        </w:rPr>
        <w:t>Bella</w:t>
      </w:r>
      <w:proofErr w:type="spellEnd"/>
      <w:r w:rsidR="008550BD">
        <w:rPr>
          <w:i/>
          <w:iCs/>
          <w:caps w:val="0"/>
          <w:sz w:val="20"/>
        </w:rPr>
        <w:t>”</w:t>
      </w:r>
    </w:p>
    <w:tbl>
      <w:tblPr>
        <w:tblpPr w:leftFromText="141" w:rightFromText="141" w:vertAnchor="page" w:horzAnchor="margin" w:tblpY="7651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3029"/>
        <w:gridCol w:w="6027"/>
      </w:tblGrid>
      <w:tr w:rsidR="00C6608D" w:rsidRPr="00406AAE" w14:paraId="106E9A7E" w14:textId="77777777" w:rsidTr="00496378">
        <w:trPr>
          <w:tblCellSpacing w:w="20" w:type="dxa"/>
        </w:trPr>
        <w:tc>
          <w:tcPr>
            <w:tcW w:w="2969" w:type="dxa"/>
            <w:shd w:val="clear" w:color="auto" w:fill="auto"/>
          </w:tcPr>
          <w:p w14:paraId="6CC16DE7" w14:textId="5713645D" w:rsidR="00C6608D" w:rsidRPr="00406AAE" w:rsidRDefault="00EE58CC" w:rsidP="00496378">
            <w:pPr>
              <w:jc w:val="center"/>
              <w:rPr>
                <w:b/>
                <w:szCs w:val="24"/>
              </w:rPr>
            </w:pPr>
            <w:bookmarkStart w:id="19" w:name="_Toc109622244"/>
            <w:bookmarkStart w:id="20" w:name="_Toc109622905"/>
            <w:bookmarkStart w:id="21" w:name="_Toc109623360"/>
            <w:bookmarkStart w:id="22" w:name="_Toc109624147"/>
            <w:bookmarkStart w:id="23" w:name="_Toc109624216"/>
            <w:r>
              <w:rPr>
                <w:szCs w:val="24"/>
              </w:rPr>
              <w:t xml:space="preserve"> </w:t>
            </w:r>
            <w:r w:rsidR="00C6608D" w:rsidRPr="00406AAE">
              <w:rPr>
                <w:szCs w:val="24"/>
              </w:rPr>
              <w:t>Ator</w:t>
            </w:r>
          </w:p>
        </w:tc>
        <w:tc>
          <w:tcPr>
            <w:tcW w:w="5967" w:type="dxa"/>
            <w:shd w:val="clear" w:color="auto" w:fill="auto"/>
          </w:tcPr>
          <w:p w14:paraId="53A23240" w14:textId="77777777" w:rsidR="00C6608D" w:rsidRPr="00406AAE" w:rsidRDefault="00C6608D" w:rsidP="00496378">
            <w:pPr>
              <w:jc w:val="center"/>
              <w:rPr>
                <w:b/>
                <w:szCs w:val="24"/>
              </w:rPr>
            </w:pPr>
            <w:r w:rsidRPr="00406AAE">
              <w:rPr>
                <w:szCs w:val="24"/>
              </w:rPr>
              <w:t>Descrição</w:t>
            </w:r>
          </w:p>
        </w:tc>
      </w:tr>
      <w:tr w:rsidR="00C6608D" w:rsidRPr="00406AAE" w14:paraId="5F12B980" w14:textId="77777777" w:rsidTr="00496378">
        <w:trPr>
          <w:trHeight w:val="306"/>
          <w:tblCellSpacing w:w="20" w:type="dxa"/>
        </w:trPr>
        <w:tc>
          <w:tcPr>
            <w:tcW w:w="2969" w:type="dxa"/>
            <w:shd w:val="clear" w:color="auto" w:fill="auto"/>
            <w:vAlign w:val="center"/>
          </w:tcPr>
          <w:p w14:paraId="7E29940F" w14:textId="77777777" w:rsidR="00C6608D" w:rsidRPr="00406AAE" w:rsidRDefault="00C6608D" w:rsidP="00496378">
            <w:pPr>
              <w:jc w:val="center"/>
              <w:rPr>
                <w:szCs w:val="24"/>
              </w:rPr>
            </w:pPr>
            <w:r w:rsidRPr="00406AAE">
              <w:rPr>
                <w:szCs w:val="24"/>
              </w:rPr>
              <w:t>CLIENTE</w:t>
            </w:r>
          </w:p>
        </w:tc>
        <w:tc>
          <w:tcPr>
            <w:tcW w:w="5967" w:type="dxa"/>
            <w:shd w:val="clear" w:color="auto" w:fill="auto"/>
          </w:tcPr>
          <w:p w14:paraId="1C21FDCF" w14:textId="65C80DDE" w:rsidR="00C6608D" w:rsidRPr="00406AAE" w:rsidRDefault="00C6608D" w:rsidP="001F426C">
            <w:pPr>
              <w:keepNext/>
              <w:rPr>
                <w:b/>
                <w:szCs w:val="24"/>
              </w:rPr>
            </w:pPr>
            <w:r w:rsidRPr="00406AAE">
              <w:rPr>
                <w:caps w:val="0"/>
                <w:szCs w:val="24"/>
              </w:rPr>
              <w:t>Não precisa ter cadastro para ter acesso aos serviços prestados, porém, necessita do mesmo para realizar o agendamento dos serviços desejados</w:t>
            </w:r>
            <w:r w:rsidR="001F426C">
              <w:rPr>
                <w:caps w:val="0"/>
                <w:szCs w:val="24"/>
              </w:rPr>
              <w:t>.</w:t>
            </w:r>
          </w:p>
        </w:tc>
      </w:tr>
      <w:tr w:rsidR="00C6608D" w:rsidRPr="00406AAE" w14:paraId="363C2C89" w14:textId="77777777" w:rsidTr="00496378">
        <w:trPr>
          <w:tblCellSpacing w:w="20" w:type="dxa"/>
        </w:trPr>
        <w:tc>
          <w:tcPr>
            <w:tcW w:w="2969" w:type="dxa"/>
            <w:shd w:val="clear" w:color="auto" w:fill="auto"/>
            <w:vAlign w:val="center"/>
          </w:tcPr>
          <w:p w14:paraId="6C635264" w14:textId="77777777" w:rsidR="00C6608D" w:rsidRPr="00406AAE" w:rsidRDefault="00C6608D" w:rsidP="00496378">
            <w:pPr>
              <w:jc w:val="center"/>
              <w:rPr>
                <w:szCs w:val="24"/>
              </w:rPr>
            </w:pPr>
            <w:r w:rsidRPr="00406AAE">
              <w:rPr>
                <w:szCs w:val="24"/>
              </w:rPr>
              <w:t>PROFISSIONAL</w:t>
            </w:r>
          </w:p>
        </w:tc>
        <w:tc>
          <w:tcPr>
            <w:tcW w:w="5967" w:type="dxa"/>
            <w:shd w:val="clear" w:color="auto" w:fill="auto"/>
          </w:tcPr>
          <w:p w14:paraId="395CBFF0" w14:textId="2926C114" w:rsidR="00C6608D" w:rsidRPr="00406AAE" w:rsidRDefault="00C6608D" w:rsidP="00496378">
            <w:pPr>
              <w:keepNext/>
              <w:rPr>
                <w:b/>
                <w:szCs w:val="24"/>
              </w:rPr>
            </w:pPr>
            <w:r w:rsidRPr="00406AAE">
              <w:rPr>
                <w:szCs w:val="24"/>
              </w:rPr>
              <w:t>R</w:t>
            </w:r>
            <w:r w:rsidR="001F426C">
              <w:rPr>
                <w:caps w:val="0"/>
                <w:szCs w:val="24"/>
              </w:rPr>
              <w:t>ealiza os serviços agendados.</w:t>
            </w:r>
          </w:p>
        </w:tc>
      </w:tr>
      <w:tr w:rsidR="00C6608D" w:rsidRPr="00406AAE" w14:paraId="59F56375" w14:textId="77777777" w:rsidTr="00496378">
        <w:trPr>
          <w:tblCellSpacing w:w="20" w:type="dxa"/>
        </w:trPr>
        <w:tc>
          <w:tcPr>
            <w:tcW w:w="2969" w:type="dxa"/>
            <w:shd w:val="clear" w:color="auto" w:fill="auto"/>
            <w:vAlign w:val="center"/>
          </w:tcPr>
          <w:p w14:paraId="3D854F26" w14:textId="77777777" w:rsidR="00C6608D" w:rsidRPr="00406AAE" w:rsidRDefault="00C6608D" w:rsidP="00496378">
            <w:pPr>
              <w:jc w:val="center"/>
              <w:rPr>
                <w:szCs w:val="24"/>
              </w:rPr>
            </w:pPr>
            <w:r w:rsidRPr="00406AAE">
              <w:rPr>
                <w:szCs w:val="24"/>
              </w:rPr>
              <w:t>ADMINISTRADOR</w:t>
            </w:r>
          </w:p>
        </w:tc>
        <w:tc>
          <w:tcPr>
            <w:tcW w:w="5967" w:type="dxa"/>
            <w:shd w:val="clear" w:color="auto" w:fill="auto"/>
          </w:tcPr>
          <w:p w14:paraId="3E3A344E" w14:textId="77777777" w:rsidR="00C6608D" w:rsidRPr="00406AAE" w:rsidRDefault="00C6608D" w:rsidP="00496378">
            <w:pPr>
              <w:keepNext/>
              <w:rPr>
                <w:b/>
                <w:szCs w:val="24"/>
              </w:rPr>
            </w:pPr>
            <w:r w:rsidRPr="00406AAE">
              <w:rPr>
                <w:caps w:val="0"/>
                <w:szCs w:val="24"/>
              </w:rPr>
              <w:t>Precisa ter acesso às informações de serviços</w:t>
            </w:r>
            <w:r w:rsidRPr="00406AAE">
              <w:rPr>
                <w:szCs w:val="24"/>
              </w:rPr>
              <w:t xml:space="preserve">, </w:t>
            </w:r>
            <w:r w:rsidRPr="00406AAE">
              <w:rPr>
                <w:caps w:val="0"/>
                <w:szCs w:val="24"/>
              </w:rPr>
              <w:t>profissionais e agendamentos</w:t>
            </w:r>
            <w:r w:rsidRPr="00406AAE">
              <w:rPr>
                <w:szCs w:val="24"/>
              </w:rPr>
              <w:t xml:space="preserve">, </w:t>
            </w:r>
            <w:r w:rsidRPr="00406AAE">
              <w:rPr>
                <w:caps w:val="0"/>
                <w:szCs w:val="24"/>
              </w:rPr>
              <w:t>faz a manutenção do sistema</w:t>
            </w:r>
            <w:r w:rsidRPr="00406AAE">
              <w:rPr>
                <w:szCs w:val="24"/>
              </w:rPr>
              <w:t>.</w:t>
            </w:r>
          </w:p>
        </w:tc>
      </w:tr>
    </w:tbl>
    <w:bookmarkEnd w:id="19"/>
    <w:bookmarkEnd w:id="20"/>
    <w:bookmarkEnd w:id="21"/>
    <w:bookmarkEnd w:id="22"/>
    <w:bookmarkEnd w:id="23"/>
    <w:p w14:paraId="072D0A2D" w14:textId="39BDAC75" w:rsidR="00AA461F" w:rsidRPr="00AD02A8" w:rsidRDefault="00AA461F" w:rsidP="00AD02A8">
      <w:pPr>
        <w:ind w:left="2127"/>
        <w:rPr>
          <w:b/>
          <w:caps w:val="0"/>
          <w:sz w:val="20"/>
        </w:rPr>
      </w:pPr>
      <w:r w:rsidRPr="00AD02A8">
        <w:rPr>
          <w:bCs/>
          <w:caps w:val="0"/>
          <w:sz w:val="20"/>
        </w:rPr>
        <w:t>Fonte</w:t>
      </w:r>
      <w:r w:rsidRPr="00AD02A8">
        <w:rPr>
          <w:caps w:val="0"/>
          <w:sz w:val="20"/>
        </w:rPr>
        <w:t xml:space="preserve">: </w:t>
      </w:r>
      <w:r w:rsidR="007C575F" w:rsidRPr="00AD02A8">
        <w:rPr>
          <w:caps w:val="0"/>
          <w:sz w:val="20"/>
        </w:rPr>
        <w:t>Elaborada pelo próprio autor</w:t>
      </w:r>
      <w:r w:rsidR="00BA5FB4">
        <w:rPr>
          <w:caps w:val="0"/>
          <w:sz w:val="20"/>
        </w:rPr>
        <w:t xml:space="preserve"> (2024)</w:t>
      </w:r>
    </w:p>
    <w:p w14:paraId="65EC030A" w14:textId="77777777" w:rsidR="00AA461F" w:rsidRPr="00C55A03" w:rsidRDefault="00AA461F" w:rsidP="00DC2961">
      <w:pPr>
        <w:jc w:val="center"/>
        <w:rPr>
          <w:b/>
          <w:bCs/>
          <w:caps w:val="0"/>
          <w:szCs w:val="24"/>
        </w:rPr>
      </w:pPr>
    </w:p>
    <w:p w14:paraId="2A3D8B4A" w14:textId="43DCEF3B" w:rsidR="00E20158" w:rsidRPr="00496378" w:rsidRDefault="00E20158" w:rsidP="00DE4DEB">
      <w:pPr>
        <w:pStyle w:val="Ttulo1"/>
        <w:numPr>
          <w:ilvl w:val="1"/>
          <w:numId w:val="23"/>
        </w:numPr>
        <w:rPr>
          <w:b/>
          <w:bCs/>
          <w:sz w:val="24"/>
          <w:szCs w:val="24"/>
        </w:rPr>
      </w:pPr>
      <w:bookmarkStart w:id="24" w:name="_Toc169864718"/>
      <w:r w:rsidRPr="00496378">
        <w:rPr>
          <w:b/>
          <w:bCs/>
          <w:sz w:val="24"/>
          <w:szCs w:val="24"/>
        </w:rPr>
        <w:t xml:space="preserve">Lista de Casos de </w:t>
      </w:r>
      <w:r w:rsidR="00876060" w:rsidRPr="00496378">
        <w:rPr>
          <w:b/>
          <w:bCs/>
          <w:sz w:val="24"/>
          <w:szCs w:val="24"/>
        </w:rPr>
        <w:t>Uso</w:t>
      </w:r>
      <w:bookmarkEnd w:id="24"/>
    </w:p>
    <w:p w14:paraId="16155952" w14:textId="1FB26346" w:rsidR="00632B2C" w:rsidRPr="00CD2591" w:rsidRDefault="00632B2C" w:rsidP="00F026DD">
      <w:pPr>
        <w:ind w:firstLine="1134"/>
        <w:rPr>
          <w:b/>
          <w:caps w:val="0"/>
          <w:color w:val="000000" w:themeColor="text1"/>
          <w:szCs w:val="24"/>
        </w:rPr>
      </w:pPr>
      <w:r w:rsidRPr="00406AAE">
        <w:rPr>
          <w:szCs w:val="24"/>
        </w:rPr>
        <w:tab/>
      </w:r>
      <w:r w:rsidRPr="00CD2591">
        <w:rPr>
          <w:caps w:val="0"/>
          <w:color w:val="000000" w:themeColor="text1"/>
          <w:szCs w:val="24"/>
        </w:rPr>
        <w:t xml:space="preserve">O </w:t>
      </w:r>
      <w:r w:rsidR="00C6608D" w:rsidRPr="00CD2591">
        <w:rPr>
          <w:caps w:val="0"/>
          <w:color w:val="000000" w:themeColor="text1"/>
          <w:szCs w:val="24"/>
        </w:rPr>
        <w:t>Q</w:t>
      </w:r>
      <w:r w:rsidRPr="00CD2591">
        <w:rPr>
          <w:caps w:val="0"/>
          <w:color w:val="000000" w:themeColor="text1"/>
          <w:szCs w:val="24"/>
        </w:rPr>
        <w:t>uadro</w:t>
      </w:r>
      <w:r w:rsidR="00C6608D" w:rsidRPr="00CD2591">
        <w:rPr>
          <w:caps w:val="0"/>
          <w:color w:val="000000" w:themeColor="text1"/>
          <w:szCs w:val="24"/>
        </w:rPr>
        <w:t xml:space="preserve"> 3</w:t>
      </w:r>
      <w:r w:rsidRPr="00CD2591">
        <w:rPr>
          <w:caps w:val="0"/>
          <w:color w:val="000000" w:themeColor="text1"/>
          <w:szCs w:val="24"/>
        </w:rPr>
        <w:t xml:space="preserve"> abaixo mostra a lista de casos de uso correspondente ao diagrama da </w:t>
      </w:r>
      <w:r w:rsidR="00C95B1A" w:rsidRPr="00CD2591">
        <w:rPr>
          <w:caps w:val="0"/>
          <w:color w:val="000000" w:themeColor="text1"/>
          <w:szCs w:val="24"/>
        </w:rPr>
        <w:t>F</w:t>
      </w:r>
      <w:r w:rsidRPr="00CD2591">
        <w:rPr>
          <w:caps w:val="0"/>
          <w:color w:val="000000" w:themeColor="text1"/>
          <w:szCs w:val="24"/>
        </w:rPr>
        <w:t xml:space="preserve">igura </w:t>
      </w:r>
      <w:r w:rsidR="003B5EA8" w:rsidRPr="00CD2591">
        <w:rPr>
          <w:caps w:val="0"/>
          <w:color w:val="000000" w:themeColor="text1"/>
          <w:szCs w:val="24"/>
        </w:rPr>
        <w:t>1</w:t>
      </w:r>
      <w:r w:rsidRPr="00CD2591">
        <w:rPr>
          <w:caps w:val="0"/>
          <w:color w:val="000000" w:themeColor="text1"/>
          <w:szCs w:val="24"/>
        </w:rPr>
        <w:t xml:space="preserve">, exibindo os detalhes das entradas esperadas para </w:t>
      </w:r>
      <w:r w:rsidR="00C6608D" w:rsidRPr="00CD2591">
        <w:rPr>
          <w:caps w:val="0"/>
          <w:color w:val="000000" w:themeColor="text1"/>
          <w:szCs w:val="24"/>
        </w:rPr>
        <w:t>cada</w:t>
      </w:r>
      <w:r w:rsidRPr="00CD2591">
        <w:rPr>
          <w:caps w:val="0"/>
          <w:color w:val="000000" w:themeColor="text1"/>
          <w:szCs w:val="24"/>
        </w:rPr>
        <w:t xml:space="preserve"> ator</w:t>
      </w:r>
      <w:r w:rsidR="00C6608D" w:rsidRPr="00CD2591">
        <w:rPr>
          <w:caps w:val="0"/>
          <w:color w:val="000000" w:themeColor="text1"/>
          <w:szCs w:val="24"/>
        </w:rPr>
        <w:t xml:space="preserve"> do sistema</w:t>
      </w:r>
      <w:r w:rsidRPr="00CD2591">
        <w:rPr>
          <w:caps w:val="0"/>
          <w:color w:val="000000" w:themeColor="text1"/>
          <w:szCs w:val="24"/>
        </w:rPr>
        <w:t>.</w:t>
      </w:r>
    </w:p>
    <w:tbl>
      <w:tblPr>
        <w:tblpPr w:leftFromText="141" w:rightFromText="141" w:vertAnchor="page" w:horzAnchor="margin" w:tblpY="2746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2320"/>
        <w:gridCol w:w="2208"/>
        <w:gridCol w:w="4528"/>
      </w:tblGrid>
      <w:tr w:rsidR="00B0334D" w:rsidRPr="00406AAE" w14:paraId="597D6F5C" w14:textId="77777777" w:rsidTr="00B0334D">
        <w:trPr>
          <w:tblCellSpacing w:w="20" w:type="dxa"/>
        </w:trPr>
        <w:tc>
          <w:tcPr>
            <w:tcW w:w="2260" w:type="dxa"/>
            <w:shd w:val="clear" w:color="auto" w:fill="auto"/>
          </w:tcPr>
          <w:p w14:paraId="43E21342" w14:textId="77777777" w:rsidR="00B0334D" w:rsidRPr="00406AAE" w:rsidRDefault="00B0334D" w:rsidP="00B0334D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ATORES</w:t>
            </w:r>
          </w:p>
        </w:tc>
        <w:tc>
          <w:tcPr>
            <w:tcW w:w="2168" w:type="dxa"/>
          </w:tcPr>
          <w:p w14:paraId="5309A27E" w14:textId="77777777" w:rsidR="00B0334D" w:rsidRPr="00406AAE" w:rsidRDefault="00B0334D" w:rsidP="00B0334D">
            <w:pPr>
              <w:ind w:hanging="1"/>
              <w:jc w:val="center"/>
              <w:rPr>
                <w:szCs w:val="24"/>
              </w:rPr>
            </w:pPr>
            <w:r>
              <w:rPr>
                <w:szCs w:val="24"/>
              </w:rPr>
              <w:t>CASO DE USO</w:t>
            </w:r>
          </w:p>
        </w:tc>
        <w:tc>
          <w:tcPr>
            <w:tcW w:w="4468" w:type="dxa"/>
            <w:shd w:val="clear" w:color="auto" w:fill="auto"/>
          </w:tcPr>
          <w:p w14:paraId="33AB9B9C" w14:textId="77777777" w:rsidR="00B0334D" w:rsidRPr="00406AAE" w:rsidRDefault="00B0334D" w:rsidP="00B0334D">
            <w:pPr>
              <w:ind w:hanging="1"/>
              <w:jc w:val="center"/>
              <w:rPr>
                <w:szCs w:val="24"/>
              </w:rPr>
            </w:pPr>
            <w:r w:rsidRPr="00406AAE">
              <w:rPr>
                <w:szCs w:val="24"/>
              </w:rPr>
              <w:t>Entrada</w:t>
            </w:r>
          </w:p>
        </w:tc>
      </w:tr>
      <w:tr w:rsidR="00B0334D" w:rsidRPr="00406AAE" w14:paraId="62BFABDE" w14:textId="77777777" w:rsidTr="00B0334D">
        <w:trPr>
          <w:tblCellSpacing w:w="20" w:type="dxa"/>
        </w:trPr>
        <w:tc>
          <w:tcPr>
            <w:tcW w:w="2260" w:type="dxa"/>
            <w:vMerge w:val="restart"/>
            <w:shd w:val="clear" w:color="auto" w:fill="auto"/>
            <w:vAlign w:val="center"/>
          </w:tcPr>
          <w:p w14:paraId="3C260566" w14:textId="77777777" w:rsidR="00B0334D" w:rsidRPr="00D94F45" w:rsidRDefault="00B0334D" w:rsidP="00B0334D">
            <w:pPr>
              <w:ind w:firstLine="0"/>
              <w:jc w:val="center"/>
              <w:rPr>
                <w:bCs/>
                <w:szCs w:val="24"/>
              </w:rPr>
            </w:pPr>
            <w:r w:rsidRPr="00D94F45">
              <w:rPr>
                <w:bCs/>
                <w:szCs w:val="24"/>
              </w:rPr>
              <w:t>CLIENTE</w:t>
            </w:r>
          </w:p>
        </w:tc>
        <w:tc>
          <w:tcPr>
            <w:tcW w:w="2168" w:type="dxa"/>
          </w:tcPr>
          <w:p w14:paraId="19A9DFE4" w14:textId="77777777" w:rsidR="00B0334D" w:rsidRPr="00D94F45" w:rsidRDefault="00B0334D" w:rsidP="00B0334D">
            <w:pPr>
              <w:ind w:firstLine="0"/>
              <w:rPr>
                <w:bCs/>
                <w:caps w:val="0"/>
                <w:szCs w:val="24"/>
              </w:rPr>
            </w:pPr>
            <w:r w:rsidRPr="00D94F45">
              <w:rPr>
                <w:bCs/>
                <w:caps w:val="0"/>
                <w:szCs w:val="24"/>
              </w:rPr>
              <w:t>Fazer login</w:t>
            </w:r>
          </w:p>
        </w:tc>
        <w:tc>
          <w:tcPr>
            <w:tcW w:w="4468" w:type="dxa"/>
            <w:shd w:val="clear" w:color="auto" w:fill="auto"/>
          </w:tcPr>
          <w:p w14:paraId="24FEEC65" w14:textId="77777777" w:rsidR="00B0334D" w:rsidRPr="00D94F45" w:rsidRDefault="00B0334D" w:rsidP="00B0334D">
            <w:pPr>
              <w:ind w:firstLine="0"/>
              <w:rPr>
                <w:b/>
                <w:bCs/>
                <w:szCs w:val="24"/>
              </w:rPr>
            </w:pPr>
            <w:r>
              <w:rPr>
                <w:bCs/>
                <w:caps w:val="0"/>
                <w:szCs w:val="24"/>
              </w:rPr>
              <w:t>Login e senha.</w:t>
            </w:r>
          </w:p>
        </w:tc>
      </w:tr>
      <w:tr w:rsidR="00B0334D" w:rsidRPr="00406AAE" w14:paraId="16EA8072" w14:textId="77777777" w:rsidTr="00B0334D">
        <w:trPr>
          <w:tblCellSpacing w:w="20" w:type="dxa"/>
        </w:trPr>
        <w:tc>
          <w:tcPr>
            <w:tcW w:w="2260" w:type="dxa"/>
            <w:vMerge/>
            <w:shd w:val="clear" w:color="auto" w:fill="auto"/>
          </w:tcPr>
          <w:p w14:paraId="6E3140EF" w14:textId="77777777" w:rsidR="00B0334D" w:rsidRPr="00406AAE" w:rsidRDefault="00B0334D" w:rsidP="00B0334D">
            <w:pPr>
              <w:ind w:firstLine="0"/>
              <w:rPr>
                <w:b/>
                <w:szCs w:val="24"/>
              </w:rPr>
            </w:pPr>
          </w:p>
        </w:tc>
        <w:tc>
          <w:tcPr>
            <w:tcW w:w="2168" w:type="dxa"/>
          </w:tcPr>
          <w:p w14:paraId="7294F021" w14:textId="7A83D523" w:rsidR="00B0334D" w:rsidRPr="00265E17" w:rsidRDefault="00B0334D" w:rsidP="001F426C">
            <w:pPr>
              <w:pStyle w:val="Pargrafo"/>
              <w:ind w:firstLine="0"/>
              <w:rPr>
                <w:rFonts w:ascii="Times New Roman" w:hAnsi="Times New Roman"/>
                <w:b w:val="0"/>
                <w:bCs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Cs w:val="24"/>
              </w:rPr>
              <w:t>Agendar horários</w:t>
            </w:r>
            <w:r w:rsidR="001F426C">
              <w:rPr>
                <w:rFonts w:ascii="Times New Roman" w:hAnsi="Times New Roman"/>
                <w:b w:val="0"/>
                <w:bCs/>
                <w:szCs w:val="24"/>
              </w:rPr>
              <w:t>.</w:t>
            </w:r>
          </w:p>
        </w:tc>
        <w:tc>
          <w:tcPr>
            <w:tcW w:w="4468" w:type="dxa"/>
            <w:shd w:val="clear" w:color="auto" w:fill="auto"/>
          </w:tcPr>
          <w:p w14:paraId="56CD23FD" w14:textId="56C36E7B" w:rsidR="00B0334D" w:rsidRPr="00265E17" w:rsidRDefault="00B0334D" w:rsidP="001F426C">
            <w:pPr>
              <w:pStyle w:val="Pargrafo"/>
              <w:ind w:firstLine="0"/>
              <w:rPr>
                <w:rFonts w:ascii="Times New Roman" w:hAnsi="Times New Roman"/>
                <w:b w:val="0"/>
                <w:bCs/>
                <w:szCs w:val="24"/>
              </w:rPr>
            </w:pPr>
            <w:r w:rsidRPr="00265E17">
              <w:rPr>
                <w:rFonts w:ascii="Times New Roman" w:hAnsi="Times New Roman"/>
                <w:b w:val="0"/>
                <w:bCs/>
                <w:szCs w:val="24"/>
              </w:rPr>
              <w:t xml:space="preserve"> Após fazer login, pode agendar horários</w:t>
            </w:r>
            <w:r w:rsidR="001F426C">
              <w:rPr>
                <w:rFonts w:ascii="Times New Roman" w:hAnsi="Times New Roman"/>
                <w:b w:val="0"/>
                <w:bCs/>
                <w:szCs w:val="24"/>
              </w:rPr>
              <w:t>.</w:t>
            </w:r>
          </w:p>
        </w:tc>
      </w:tr>
      <w:tr w:rsidR="00B0334D" w:rsidRPr="00406AAE" w14:paraId="5CE5B57E" w14:textId="77777777" w:rsidTr="00B0334D">
        <w:trPr>
          <w:tblCellSpacing w:w="20" w:type="dxa"/>
        </w:trPr>
        <w:tc>
          <w:tcPr>
            <w:tcW w:w="2260" w:type="dxa"/>
            <w:vMerge/>
            <w:shd w:val="clear" w:color="auto" w:fill="auto"/>
          </w:tcPr>
          <w:p w14:paraId="3D4E5F98" w14:textId="77777777" w:rsidR="00B0334D" w:rsidRPr="00406AAE" w:rsidRDefault="00B0334D" w:rsidP="00B0334D">
            <w:pPr>
              <w:ind w:firstLine="0"/>
              <w:rPr>
                <w:b/>
                <w:szCs w:val="24"/>
              </w:rPr>
            </w:pPr>
          </w:p>
        </w:tc>
        <w:tc>
          <w:tcPr>
            <w:tcW w:w="2168" w:type="dxa"/>
          </w:tcPr>
          <w:p w14:paraId="02B61D51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bCs/>
                <w:szCs w:val="24"/>
              </w:rPr>
            </w:pPr>
            <w:r>
              <w:rPr>
                <w:rFonts w:ascii="Times New Roman" w:hAnsi="Times New Roman"/>
                <w:b w:val="0"/>
                <w:bCs/>
                <w:szCs w:val="24"/>
              </w:rPr>
              <w:t>Verificar horários disponíveis:</w:t>
            </w:r>
          </w:p>
        </w:tc>
        <w:tc>
          <w:tcPr>
            <w:tcW w:w="4468" w:type="dxa"/>
            <w:shd w:val="clear" w:color="auto" w:fill="auto"/>
          </w:tcPr>
          <w:p w14:paraId="1F8F70C3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bCs/>
                <w:szCs w:val="24"/>
              </w:rPr>
            </w:pPr>
            <w:r w:rsidRPr="00265E17">
              <w:rPr>
                <w:rFonts w:ascii="Times New Roman" w:hAnsi="Times New Roman"/>
                <w:b w:val="0"/>
                <w:bCs/>
                <w:szCs w:val="24"/>
              </w:rPr>
              <w:t>Consultar</w:t>
            </w:r>
            <w:r>
              <w:rPr>
                <w:rFonts w:ascii="Times New Roman" w:hAnsi="Times New Roman"/>
                <w:b w:val="0"/>
                <w:bCs/>
                <w:szCs w:val="24"/>
              </w:rPr>
              <w:t xml:space="preserve"> os </w:t>
            </w:r>
            <w:r w:rsidRPr="00265E17">
              <w:rPr>
                <w:rFonts w:ascii="Times New Roman" w:hAnsi="Times New Roman"/>
                <w:b w:val="0"/>
                <w:bCs/>
                <w:szCs w:val="24"/>
              </w:rPr>
              <w:t>horários disponíveis para agendamento.</w:t>
            </w:r>
          </w:p>
        </w:tc>
      </w:tr>
      <w:tr w:rsidR="00B0334D" w:rsidRPr="00406AAE" w14:paraId="4BEC5E0F" w14:textId="77777777" w:rsidTr="00B0334D">
        <w:trPr>
          <w:tblCellSpacing w:w="20" w:type="dxa"/>
        </w:trPr>
        <w:tc>
          <w:tcPr>
            <w:tcW w:w="2260" w:type="dxa"/>
            <w:vMerge w:val="restart"/>
            <w:shd w:val="clear" w:color="auto" w:fill="auto"/>
            <w:vAlign w:val="center"/>
          </w:tcPr>
          <w:p w14:paraId="73708CA5" w14:textId="693272EC" w:rsidR="00B0334D" w:rsidRPr="00406AAE" w:rsidRDefault="00344A1D" w:rsidP="00B0334D">
            <w:pPr>
              <w:ind w:firstLine="0"/>
              <w:jc w:val="center"/>
              <w:rPr>
                <w:b/>
                <w:szCs w:val="24"/>
              </w:rPr>
            </w:pPr>
            <w:r>
              <w:rPr>
                <w:szCs w:val="24"/>
              </w:rPr>
              <w:t xml:space="preserve"> </w:t>
            </w:r>
            <w:r w:rsidR="00B0334D">
              <w:rPr>
                <w:szCs w:val="24"/>
              </w:rPr>
              <w:t>profissional</w:t>
            </w:r>
          </w:p>
        </w:tc>
        <w:tc>
          <w:tcPr>
            <w:tcW w:w="2168" w:type="dxa"/>
          </w:tcPr>
          <w:p w14:paraId="3FD08908" w14:textId="77777777" w:rsidR="00B0334D" w:rsidRPr="009F5F35" w:rsidRDefault="00B0334D" w:rsidP="00B0334D">
            <w:pPr>
              <w:ind w:firstLine="0"/>
              <w:rPr>
                <w:bCs/>
                <w:caps w:val="0"/>
                <w:szCs w:val="24"/>
              </w:rPr>
            </w:pPr>
            <w:r>
              <w:rPr>
                <w:bCs/>
                <w:caps w:val="0"/>
                <w:szCs w:val="24"/>
              </w:rPr>
              <w:t>Fazer login:</w:t>
            </w:r>
          </w:p>
        </w:tc>
        <w:tc>
          <w:tcPr>
            <w:tcW w:w="4468" w:type="dxa"/>
            <w:shd w:val="clear" w:color="auto" w:fill="auto"/>
          </w:tcPr>
          <w:p w14:paraId="3E25D1BF" w14:textId="77777777" w:rsidR="00B0334D" w:rsidRPr="009F5F35" w:rsidRDefault="00B0334D" w:rsidP="00B0334D">
            <w:pPr>
              <w:ind w:firstLine="0"/>
              <w:rPr>
                <w:b/>
                <w:bCs/>
                <w:szCs w:val="24"/>
              </w:rPr>
            </w:pPr>
            <w:r>
              <w:rPr>
                <w:bCs/>
                <w:caps w:val="0"/>
                <w:szCs w:val="24"/>
              </w:rPr>
              <w:t>Login e senha.</w:t>
            </w:r>
          </w:p>
        </w:tc>
      </w:tr>
      <w:tr w:rsidR="00B0334D" w:rsidRPr="00406AAE" w14:paraId="3B3966E8" w14:textId="77777777" w:rsidTr="00B0334D">
        <w:trPr>
          <w:tblCellSpacing w:w="20" w:type="dxa"/>
        </w:trPr>
        <w:tc>
          <w:tcPr>
            <w:tcW w:w="2260" w:type="dxa"/>
            <w:vMerge/>
            <w:shd w:val="clear" w:color="auto" w:fill="auto"/>
            <w:vAlign w:val="center"/>
          </w:tcPr>
          <w:p w14:paraId="45E13ED7" w14:textId="77777777" w:rsidR="00B0334D" w:rsidRPr="00406AAE" w:rsidRDefault="00B0334D" w:rsidP="00B0334D">
            <w:pPr>
              <w:ind w:firstLine="0"/>
              <w:jc w:val="center"/>
              <w:rPr>
                <w:b/>
                <w:szCs w:val="24"/>
              </w:rPr>
            </w:pPr>
          </w:p>
        </w:tc>
        <w:tc>
          <w:tcPr>
            <w:tcW w:w="2168" w:type="dxa"/>
          </w:tcPr>
          <w:p w14:paraId="6D348C54" w14:textId="77777777" w:rsidR="00B0334D" w:rsidRPr="009F5F35" w:rsidRDefault="00B0334D" w:rsidP="00B0334D">
            <w:pPr>
              <w:ind w:firstLine="0"/>
              <w:rPr>
                <w:bCs/>
                <w:caps w:val="0"/>
                <w:szCs w:val="24"/>
              </w:rPr>
            </w:pPr>
            <w:r w:rsidRPr="009F5F35">
              <w:rPr>
                <w:bCs/>
                <w:caps w:val="0"/>
                <w:szCs w:val="24"/>
              </w:rPr>
              <w:t>Consultar horários e profissionais</w:t>
            </w:r>
          </w:p>
        </w:tc>
        <w:tc>
          <w:tcPr>
            <w:tcW w:w="4468" w:type="dxa"/>
            <w:shd w:val="clear" w:color="auto" w:fill="auto"/>
          </w:tcPr>
          <w:p w14:paraId="13F864A2" w14:textId="77777777" w:rsidR="00B0334D" w:rsidRPr="009F5F35" w:rsidRDefault="00B0334D" w:rsidP="00B0334D">
            <w:pPr>
              <w:ind w:firstLine="0"/>
              <w:rPr>
                <w:b/>
                <w:bCs/>
                <w:szCs w:val="24"/>
              </w:rPr>
            </w:pPr>
            <w:r>
              <w:rPr>
                <w:bCs/>
                <w:caps w:val="0"/>
                <w:szCs w:val="24"/>
              </w:rPr>
              <w:t xml:space="preserve">Os </w:t>
            </w:r>
            <w:r w:rsidRPr="009F5F35">
              <w:rPr>
                <w:bCs/>
                <w:caps w:val="0"/>
                <w:szCs w:val="24"/>
              </w:rPr>
              <w:t>profissionais podem consultar horários e outros profissionais.</w:t>
            </w:r>
          </w:p>
        </w:tc>
      </w:tr>
      <w:tr w:rsidR="00B0334D" w:rsidRPr="00406AAE" w14:paraId="306D41A5" w14:textId="77777777" w:rsidTr="00B0334D">
        <w:trPr>
          <w:tblCellSpacing w:w="20" w:type="dxa"/>
        </w:trPr>
        <w:tc>
          <w:tcPr>
            <w:tcW w:w="2260" w:type="dxa"/>
            <w:vMerge/>
            <w:shd w:val="clear" w:color="auto" w:fill="auto"/>
            <w:vAlign w:val="center"/>
          </w:tcPr>
          <w:p w14:paraId="687646FE" w14:textId="77777777" w:rsidR="00B0334D" w:rsidRPr="00406AAE" w:rsidRDefault="00B0334D" w:rsidP="00B0334D">
            <w:pPr>
              <w:ind w:firstLine="0"/>
              <w:jc w:val="center"/>
              <w:rPr>
                <w:b/>
                <w:szCs w:val="24"/>
              </w:rPr>
            </w:pPr>
          </w:p>
        </w:tc>
        <w:tc>
          <w:tcPr>
            <w:tcW w:w="2168" w:type="dxa"/>
          </w:tcPr>
          <w:p w14:paraId="1C8E7437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  <w:szCs w:val="24"/>
              </w:rPr>
              <w:t xml:space="preserve">Verificar logins: </w:t>
            </w:r>
          </w:p>
        </w:tc>
        <w:tc>
          <w:tcPr>
            <w:tcW w:w="4468" w:type="dxa"/>
            <w:shd w:val="clear" w:color="auto" w:fill="auto"/>
          </w:tcPr>
          <w:p w14:paraId="200D11B6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  <w:szCs w:val="24"/>
              </w:rPr>
              <w:t>V</w:t>
            </w:r>
            <w:r w:rsidRPr="00265E17">
              <w:rPr>
                <w:rFonts w:ascii="Times New Roman" w:hAnsi="Times New Roman"/>
                <w:b w:val="0"/>
                <w:szCs w:val="24"/>
              </w:rPr>
              <w:t>erificar os registros de atividades</w:t>
            </w:r>
            <w:r>
              <w:rPr>
                <w:rFonts w:ascii="Times New Roman" w:hAnsi="Times New Roman"/>
                <w:b w:val="0"/>
                <w:szCs w:val="24"/>
              </w:rPr>
              <w:t xml:space="preserve"> no sistema</w:t>
            </w:r>
            <w:r w:rsidRPr="00265E17">
              <w:rPr>
                <w:rFonts w:ascii="Times New Roman" w:hAnsi="Times New Roman"/>
                <w:b w:val="0"/>
                <w:szCs w:val="24"/>
              </w:rPr>
              <w:t>.</w:t>
            </w:r>
          </w:p>
        </w:tc>
      </w:tr>
      <w:tr w:rsidR="00B0334D" w:rsidRPr="00406AAE" w14:paraId="4BC7AD00" w14:textId="77777777" w:rsidTr="00B0334D">
        <w:trPr>
          <w:tblCellSpacing w:w="20" w:type="dxa"/>
        </w:trPr>
        <w:tc>
          <w:tcPr>
            <w:tcW w:w="2260" w:type="dxa"/>
            <w:vMerge/>
            <w:shd w:val="clear" w:color="auto" w:fill="auto"/>
            <w:vAlign w:val="center"/>
          </w:tcPr>
          <w:p w14:paraId="6A7C1834" w14:textId="77777777" w:rsidR="00B0334D" w:rsidRPr="00406AAE" w:rsidRDefault="00B0334D" w:rsidP="00B0334D">
            <w:pPr>
              <w:ind w:firstLine="0"/>
              <w:jc w:val="center"/>
              <w:rPr>
                <w:b/>
                <w:szCs w:val="24"/>
              </w:rPr>
            </w:pPr>
          </w:p>
        </w:tc>
        <w:tc>
          <w:tcPr>
            <w:tcW w:w="2168" w:type="dxa"/>
          </w:tcPr>
          <w:p w14:paraId="35B964BF" w14:textId="77777777" w:rsidR="00B0334D" w:rsidRPr="009F5F35" w:rsidRDefault="00B0334D" w:rsidP="00B0334D">
            <w:pPr>
              <w:ind w:firstLine="0"/>
              <w:rPr>
                <w:bCs/>
                <w:caps w:val="0"/>
                <w:szCs w:val="24"/>
              </w:rPr>
            </w:pPr>
            <w:r w:rsidRPr="009F5F35">
              <w:rPr>
                <w:bCs/>
                <w:caps w:val="0"/>
                <w:szCs w:val="24"/>
              </w:rPr>
              <w:t>Verificar horários disponíveis</w:t>
            </w:r>
            <w:r>
              <w:rPr>
                <w:bCs/>
                <w:caps w:val="0"/>
                <w:szCs w:val="24"/>
              </w:rPr>
              <w:t>:</w:t>
            </w:r>
          </w:p>
        </w:tc>
        <w:tc>
          <w:tcPr>
            <w:tcW w:w="4468" w:type="dxa"/>
            <w:shd w:val="clear" w:color="auto" w:fill="auto"/>
          </w:tcPr>
          <w:p w14:paraId="245AD5C5" w14:textId="77777777" w:rsidR="00B0334D" w:rsidRPr="009F5F35" w:rsidRDefault="00B0334D" w:rsidP="00B0334D">
            <w:pPr>
              <w:ind w:firstLine="0"/>
              <w:rPr>
                <w:b/>
                <w:bCs/>
                <w:szCs w:val="24"/>
              </w:rPr>
            </w:pPr>
            <w:r>
              <w:rPr>
                <w:bCs/>
                <w:caps w:val="0"/>
                <w:szCs w:val="24"/>
              </w:rPr>
              <w:t>O</w:t>
            </w:r>
            <w:r w:rsidRPr="009F5F35">
              <w:rPr>
                <w:bCs/>
                <w:caps w:val="0"/>
                <w:szCs w:val="24"/>
              </w:rPr>
              <w:t xml:space="preserve"> profissional pode consultar os horários disponíveis</w:t>
            </w:r>
            <w:r w:rsidRPr="009F5F35">
              <w:rPr>
                <w:bCs/>
                <w:szCs w:val="24"/>
              </w:rPr>
              <w:t>.</w:t>
            </w:r>
          </w:p>
        </w:tc>
      </w:tr>
      <w:tr w:rsidR="00B0334D" w:rsidRPr="00406AAE" w14:paraId="29185709" w14:textId="77777777" w:rsidTr="00B0334D">
        <w:trPr>
          <w:tblCellSpacing w:w="20" w:type="dxa"/>
        </w:trPr>
        <w:tc>
          <w:tcPr>
            <w:tcW w:w="2260" w:type="dxa"/>
            <w:vMerge w:val="restart"/>
            <w:shd w:val="clear" w:color="auto" w:fill="auto"/>
            <w:vAlign w:val="center"/>
          </w:tcPr>
          <w:p w14:paraId="4644A8F3" w14:textId="77777777" w:rsidR="00B0334D" w:rsidRPr="00406AAE" w:rsidRDefault="00B0334D" w:rsidP="00B0334D">
            <w:pPr>
              <w:ind w:firstLine="0"/>
              <w:jc w:val="center"/>
              <w:rPr>
                <w:b/>
                <w:szCs w:val="24"/>
              </w:rPr>
            </w:pPr>
            <w:r>
              <w:rPr>
                <w:szCs w:val="24"/>
              </w:rPr>
              <w:t>administrador</w:t>
            </w:r>
          </w:p>
        </w:tc>
        <w:tc>
          <w:tcPr>
            <w:tcW w:w="2168" w:type="dxa"/>
          </w:tcPr>
          <w:p w14:paraId="531244D9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  <w:szCs w:val="24"/>
              </w:rPr>
              <w:t>Fazer login:</w:t>
            </w:r>
          </w:p>
        </w:tc>
        <w:tc>
          <w:tcPr>
            <w:tcW w:w="4468" w:type="dxa"/>
            <w:shd w:val="clear" w:color="auto" w:fill="auto"/>
          </w:tcPr>
          <w:p w14:paraId="7EE8191D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  <w:szCs w:val="24"/>
              </w:rPr>
              <w:t>Login e senha.</w:t>
            </w:r>
          </w:p>
        </w:tc>
      </w:tr>
      <w:tr w:rsidR="00B0334D" w:rsidRPr="00406AAE" w14:paraId="772E0831" w14:textId="77777777" w:rsidTr="00B0334D">
        <w:trPr>
          <w:tblCellSpacing w:w="20" w:type="dxa"/>
        </w:trPr>
        <w:tc>
          <w:tcPr>
            <w:tcW w:w="2260" w:type="dxa"/>
            <w:vMerge/>
            <w:shd w:val="clear" w:color="auto" w:fill="auto"/>
            <w:vAlign w:val="center"/>
          </w:tcPr>
          <w:p w14:paraId="25CFC485" w14:textId="77777777" w:rsidR="00B0334D" w:rsidRPr="00406AAE" w:rsidRDefault="00B0334D" w:rsidP="00B0334D">
            <w:pPr>
              <w:jc w:val="center"/>
              <w:rPr>
                <w:b/>
                <w:szCs w:val="24"/>
              </w:rPr>
            </w:pPr>
          </w:p>
        </w:tc>
        <w:tc>
          <w:tcPr>
            <w:tcW w:w="2168" w:type="dxa"/>
          </w:tcPr>
          <w:p w14:paraId="2EB2EA66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szCs w:val="24"/>
              </w:rPr>
            </w:pPr>
            <w:r w:rsidRPr="00265E17">
              <w:rPr>
                <w:rFonts w:ascii="Times New Roman" w:hAnsi="Times New Roman"/>
                <w:b w:val="0"/>
                <w:szCs w:val="24"/>
              </w:rPr>
              <w:t>Verificar agendamento</w:t>
            </w:r>
            <w:r>
              <w:rPr>
                <w:rFonts w:ascii="Times New Roman" w:hAnsi="Times New Roman"/>
                <w:b w:val="0"/>
                <w:szCs w:val="24"/>
              </w:rPr>
              <w:t xml:space="preserve">: </w:t>
            </w:r>
          </w:p>
        </w:tc>
        <w:tc>
          <w:tcPr>
            <w:tcW w:w="4468" w:type="dxa"/>
            <w:shd w:val="clear" w:color="auto" w:fill="auto"/>
          </w:tcPr>
          <w:p w14:paraId="20D71ADB" w14:textId="77777777" w:rsidR="00B0334D" w:rsidRPr="00265E17" w:rsidRDefault="00B0334D" w:rsidP="00B0334D">
            <w:pPr>
              <w:pStyle w:val="Pargrafo"/>
              <w:ind w:firstLine="0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  <w:szCs w:val="24"/>
              </w:rPr>
              <w:t xml:space="preserve">O </w:t>
            </w:r>
            <w:r w:rsidRPr="00265E17">
              <w:rPr>
                <w:rFonts w:ascii="Times New Roman" w:hAnsi="Times New Roman"/>
                <w:b w:val="0"/>
                <w:szCs w:val="24"/>
              </w:rPr>
              <w:t>administrador pode verificar os agendamentos realizados.</w:t>
            </w:r>
          </w:p>
        </w:tc>
      </w:tr>
    </w:tbl>
    <w:p w14:paraId="56B4126A" w14:textId="77777777" w:rsidR="00A01C3E" w:rsidRDefault="00A01C3E" w:rsidP="00A01C3E">
      <w:pPr>
        <w:jc w:val="center"/>
        <w:rPr>
          <w:i/>
          <w:iCs/>
          <w:caps w:val="0"/>
          <w:sz w:val="20"/>
        </w:rPr>
      </w:pPr>
      <w:r w:rsidRPr="00444D53">
        <w:rPr>
          <w:caps w:val="0"/>
          <w:sz w:val="20"/>
        </w:rPr>
        <w:t xml:space="preserve">Quadro 3 - Lista de Casos de Uso do Sistema </w:t>
      </w:r>
      <w:r>
        <w:rPr>
          <w:caps w:val="0"/>
          <w:sz w:val="20"/>
        </w:rPr>
        <w:t>“</w:t>
      </w:r>
      <w:proofErr w:type="spellStart"/>
      <w:r w:rsidRPr="00444D53">
        <w:rPr>
          <w:i/>
          <w:iCs/>
          <w:caps w:val="0"/>
          <w:sz w:val="20"/>
        </w:rPr>
        <w:t>Esencia</w:t>
      </w:r>
      <w:proofErr w:type="spellEnd"/>
      <w:r w:rsidRPr="00444D53">
        <w:rPr>
          <w:i/>
          <w:iCs/>
          <w:caps w:val="0"/>
          <w:sz w:val="20"/>
        </w:rPr>
        <w:t xml:space="preserve"> </w:t>
      </w:r>
      <w:proofErr w:type="spellStart"/>
      <w:r w:rsidRPr="00444D53">
        <w:rPr>
          <w:i/>
          <w:iCs/>
          <w:caps w:val="0"/>
          <w:sz w:val="20"/>
        </w:rPr>
        <w:t>Bella</w:t>
      </w:r>
      <w:proofErr w:type="spellEnd"/>
      <w:r>
        <w:rPr>
          <w:i/>
          <w:iCs/>
          <w:caps w:val="0"/>
          <w:sz w:val="20"/>
        </w:rPr>
        <w:t>”</w:t>
      </w:r>
    </w:p>
    <w:p w14:paraId="37538AC6" w14:textId="77777777" w:rsidR="00A01C3E" w:rsidRPr="003A08AE" w:rsidRDefault="00A01C3E" w:rsidP="00A01C3E">
      <w:pPr>
        <w:jc w:val="center"/>
        <w:rPr>
          <w:bCs/>
          <w:iCs/>
          <w:caps w:val="0"/>
          <w:sz w:val="20"/>
        </w:rPr>
      </w:pPr>
    </w:p>
    <w:p w14:paraId="332A4219" w14:textId="5569F0DE" w:rsidR="00A53C4B" w:rsidRDefault="00A01C3E" w:rsidP="007C575F">
      <w:pPr>
        <w:jc w:val="center"/>
        <w:rPr>
          <w:caps w:val="0"/>
          <w:sz w:val="20"/>
        </w:rPr>
      </w:pPr>
      <w:r w:rsidRPr="00AD02A8">
        <w:rPr>
          <w:bCs/>
          <w:caps w:val="0"/>
          <w:sz w:val="20"/>
        </w:rPr>
        <w:t>Fonte</w:t>
      </w:r>
      <w:r w:rsidRPr="00AD02A8">
        <w:rPr>
          <w:caps w:val="0"/>
          <w:sz w:val="20"/>
        </w:rPr>
        <w:t>: Elaborada pelo próprio autor</w:t>
      </w:r>
      <w:r>
        <w:rPr>
          <w:caps w:val="0"/>
          <w:sz w:val="20"/>
        </w:rPr>
        <w:t xml:space="preserve"> (2024)</w:t>
      </w:r>
    </w:p>
    <w:p w14:paraId="05EE5C33" w14:textId="77777777" w:rsidR="001524A2" w:rsidRDefault="001524A2" w:rsidP="007C575F">
      <w:pPr>
        <w:jc w:val="center"/>
        <w:rPr>
          <w:caps w:val="0"/>
          <w:sz w:val="20"/>
        </w:rPr>
      </w:pPr>
    </w:p>
    <w:p w14:paraId="3A0CA308" w14:textId="77777777" w:rsidR="001524A2" w:rsidRPr="00406AAE" w:rsidRDefault="001524A2" w:rsidP="001524A2">
      <w:pPr>
        <w:rPr>
          <w:b/>
          <w:caps w:val="0"/>
          <w:szCs w:val="24"/>
        </w:rPr>
      </w:pPr>
    </w:p>
    <w:p w14:paraId="11D74F83" w14:textId="48F1A74D" w:rsidR="001524A2" w:rsidRPr="006A1E9F" w:rsidRDefault="001524A2" w:rsidP="001524A2">
      <w:pPr>
        <w:jc w:val="center"/>
        <w:rPr>
          <w:caps w:val="0"/>
          <w:sz w:val="20"/>
        </w:rPr>
      </w:pPr>
      <w:r w:rsidRPr="006A1E9F">
        <w:rPr>
          <w:sz w:val="20"/>
        </w:rPr>
        <w:t>F</w:t>
      </w:r>
      <w:r w:rsidRPr="006A1E9F">
        <w:rPr>
          <w:caps w:val="0"/>
          <w:sz w:val="20"/>
        </w:rPr>
        <w:t xml:space="preserve">igura </w:t>
      </w:r>
      <w:r>
        <w:rPr>
          <w:caps w:val="0"/>
          <w:sz w:val="20"/>
        </w:rPr>
        <w:t>n°2</w:t>
      </w:r>
      <w:r w:rsidRPr="006A1E9F">
        <w:rPr>
          <w:caps w:val="0"/>
          <w:sz w:val="20"/>
        </w:rPr>
        <w:t xml:space="preserve"> - Diagrama de </w:t>
      </w:r>
      <w:r>
        <w:rPr>
          <w:caps w:val="0"/>
          <w:sz w:val="20"/>
        </w:rPr>
        <w:t>relacionamento conceitual do sistema</w:t>
      </w:r>
      <w:r w:rsidRPr="006A1E9F">
        <w:rPr>
          <w:caps w:val="0"/>
          <w:sz w:val="20"/>
        </w:rPr>
        <w:t xml:space="preserve"> </w:t>
      </w:r>
      <w:r>
        <w:rPr>
          <w:caps w:val="0"/>
          <w:sz w:val="20"/>
        </w:rPr>
        <w:t>“</w:t>
      </w:r>
      <w:proofErr w:type="spellStart"/>
      <w:r w:rsidRPr="006A1E9F">
        <w:rPr>
          <w:caps w:val="0"/>
          <w:sz w:val="20"/>
        </w:rPr>
        <w:t>Esencia</w:t>
      </w:r>
      <w:proofErr w:type="spellEnd"/>
      <w:r w:rsidRPr="006A1E9F">
        <w:rPr>
          <w:caps w:val="0"/>
          <w:sz w:val="20"/>
        </w:rPr>
        <w:t xml:space="preserve"> </w:t>
      </w:r>
      <w:proofErr w:type="spellStart"/>
      <w:r w:rsidRPr="006A1E9F">
        <w:rPr>
          <w:caps w:val="0"/>
          <w:sz w:val="20"/>
        </w:rPr>
        <w:t>Bella</w:t>
      </w:r>
      <w:proofErr w:type="spellEnd"/>
      <w:r>
        <w:rPr>
          <w:caps w:val="0"/>
          <w:sz w:val="20"/>
        </w:rPr>
        <w:t>”</w:t>
      </w:r>
    </w:p>
    <w:p w14:paraId="5C4A50BC" w14:textId="2A081F34" w:rsidR="00A01C3E" w:rsidRDefault="00A01C3E" w:rsidP="001C500E">
      <w:pPr>
        <w:pStyle w:val="Ttulo"/>
      </w:pPr>
    </w:p>
    <w:p w14:paraId="5C8A9560" w14:textId="2BC1C006" w:rsidR="001524A2" w:rsidRPr="001524A2" w:rsidRDefault="001524A2" w:rsidP="001524A2">
      <w:pPr>
        <w:pStyle w:val="Ttulo"/>
      </w:pPr>
      <w:r w:rsidRPr="001524A2">
        <w:rPr>
          <w:noProof/>
        </w:rPr>
        <w:lastRenderedPageBreak/>
        <w:drawing>
          <wp:inline distT="0" distB="0" distL="0" distR="0" wp14:anchorId="0F94DA62" wp14:editId="2AB399F7">
            <wp:extent cx="5760720" cy="3921760"/>
            <wp:effectExtent l="0" t="0" r="0" b="2540"/>
            <wp:docPr id="2050448203" name="Imagem 4" descr="Mapa com linhas pretas em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8203" name="Imagem 4" descr="Mapa com linhas pretas em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9A20" w14:textId="77777777" w:rsidR="001524A2" w:rsidRDefault="001524A2" w:rsidP="001524A2">
      <w:pPr>
        <w:jc w:val="center"/>
        <w:rPr>
          <w:caps w:val="0"/>
          <w:sz w:val="20"/>
        </w:rPr>
      </w:pPr>
      <w:r w:rsidRPr="00AD02A8">
        <w:rPr>
          <w:bCs/>
          <w:caps w:val="0"/>
          <w:sz w:val="20"/>
        </w:rPr>
        <w:t>Fonte</w:t>
      </w:r>
      <w:r w:rsidRPr="00AD02A8">
        <w:rPr>
          <w:caps w:val="0"/>
          <w:sz w:val="20"/>
        </w:rPr>
        <w:t>: Elaborada pelo próprio autor</w:t>
      </w:r>
      <w:r>
        <w:rPr>
          <w:caps w:val="0"/>
          <w:sz w:val="20"/>
        </w:rPr>
        <w:t xml:space="preserve"> (2024)</w:t>
      </w:r>
    </w:p>
    <w:p w14:paraId="25C66D7E" w14:textId="77777777" w:rsidR="001524A2" w:rsidRDefault="001524A2" w:rsidP="001C500E">
      <w:pPr>
        <w:pStyle w:val="Ttulo"/>
      </w:pPr>
    </w:p>
    <w:p w14:paraId="71A2F1D7" w14:textId="6A4C6536" w:rsidR="001524A2" w:rsidRPr="006A1E9F" w:rsidRDefault="001524A2" w:rsidP="001524A2">
      <w:pPr>
        <w:jc w:val="center"/>
        <w:rPr>
          <w:caps w:val="0"/>
          <w:sz w:val="20"/>
        </w:rPr>
      </w:pPr>
      <w:r w:rsidRPr="006A1E9F">
        <w:rPr>
          <w:sz w:val="20"/>
        </w:rPr>
        <w:t>F</w:t>
      </w:r>
      <w:r w:rsidRPr="006A1E9F">
        <w:rPr>
          <w:caps w:val="0"/>
          <w:sz w:val="20"/>
        </w:rPr>
        <w:t xml:space="preserve">igura </w:t>
      </w:r>
      <w:r>
        <w:rPr>
          <w:caps w:val="0"/>
          <w:sz w:val="20"/>
        </w:rPr>
        <w:t>n°3</w:t>
      </w:r>
      <w:r w:rsidRPr="006A1E9F">
        <w:rPr>
          <w:caps w:val="0"/>
          <w:sz w:val="20"/>
        </w:rPr>
        <w:t xml:space="preserve"> - Diagrama de </w:t>
      </w:r>
      <w:r>
        <w:rPr>
          <w:caps w:val="0"/>
          <w:sz w:val="20"/>
        </w:rPr>
        <w:t>relacionamento logico.</w:t>
      </w:r>
    </w:p>
    <w:p w14:paraId="22BDDEB9" w14:textId="77777777" w:rsidR="001524A2" w:rsidRDefault="001524A2" w:rsidP="001C500E">
      <w:pPr>
        <w:pStyle w:val="Ttulo"/>
      </w:pPr>
    </w:p>
    <w:p w14:paraId="10392558" w14:textId="77777777" w:rsidR="001524A2" w:rsidRDefault="001524A2" w:rsidP="001C500E">
      <w:pPr>
        <w:pStyle w:val="Ttulo"/>
      </w:pPr>
    </w:p>
    <w:p w14:paraId="5E7C121E" w14:textId="1C65070E" w:rsidR="001524A2" w:rsidRPr="001524A2" w:rsidRDefault="001524A2" w:rsidP="001524A2">
      <w:pPr>
        <w:pStyle w:val="Ttulo"/>
      </w:pPr>
      <w:r w:rsidRPr="001524A2">
        <w:rPr>
          <w:noProof/>
        </w:rPr>
        <w:lastRenderedPageBreak/>
        <w:drawing>
          <wp:inline distT="0" distB="0" distL="0" distR="0" wp14:anchorId="4A23E7AF" wp14:editId="68F16F4F">
            <wp:extent cx="5760720" cy="4972050"/>
            <wp:effectExtent l="0" t="0" r="0" b="0"/>
            <wp:docPr id="1991077158" name="Imagem 6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7158" name="Imagem 6" descr="Diagrama, Esquemát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6949" w14:textId="77777777" w:rsidR="001524A2" w:rsidRDefault="001524A2" w:rsidP="001524A2">
      <w:pPr>
        <w:jc w:val="center"/>
        <w:rPr>
          <w:caps w:val="0"/>
          <w:sz w:val="20"/>
        </w:rPr>
      </w:pPr>
      <w:r w:rsidRPr="00AD02A8">
        <w:rPr>
          <w:bCs/>
          <w:caps w:val="0"/>
          <w:sz w:val="20"/>
        </w:rPr>
        <w:t>Fonte</w:t>
      </w:r>
      <w:r w:rsidRPr="00AD02A8">
        <w:rPr>
          <w:caps w:val="0"/>
          <w:sz w:val="20"/>
        </w:rPr>
        <w:t>: Elaborada pelo próprio autor</w:t>
      </w:r>
      <w:r>
        <w:rPr>
          <w:caps w:val="0"/>
          <w:sz w:val="20"/>
        </w:rPr>
        <w:t xml:space="preserve"> (2024)</w:t>
      </w:r>
    </w:p>
    <w:p w14:paraId="521BD9F5" w14:textId="77777777" w:rsidR="001524A2" w:rsidRDefault="001524A2" w:rsidP="001C500E">
      <w:pPr>
        <w:pStyle w:val="Ttulo"/>
      </w:pPr>
    </w:p>
    <w:p w14:paraId="479ACA61" w14:textId="77777777" w:rsidR="001524A2" w:rsidRDefault="001524A2" w:rsidP="001C500E">
      <w:pPr>
        <w:pStyle w:val="Ttulo"/>
      </w:pPr>
    </w:p>
    <w:p w14:paraId="3AD81C82" w14:textId="77777777" w:rsidR="001524A2" w:rsidRDefault="001524A2" w:rsidP="001C500E">
      <w:pPr>
        <w:pStyle w:val="Ttulo"/>
      </w:pPr>
    </w:p>
    <w:p w14:paraId="2C71C2E9" w14:textId="77777777" w:rsidR="00F005C1" w:rsidRDefault="00F005C1" w:rsidP="001C500E">
      <w:pPr>
        <w:pStyle w:val="Ttulo"/>
      </w:pPr>
    </w:p>
    <w:p w14:paraId="14A1DEBE" w14:textId="2BC06CEA" w:rsidR="00A01C3E" w:rsidRDefault="006D0E25" w:rsidP="00DE4DEB">
      <w:pPr>
        <w:pStyle w:val="Ttulo"/>
        <w:numPr>
          <w:ilvl w:val="1"/>
          <w:numId w:val="24"/>
        </w:numPr>
        <w:rPr>
          <w:b/>
          <w:bCs/>
        </w:rPr>
      </w:pPr>
      <w:r w:rsidRPr="006D0E25">
        <w:rPr>
          <w:b/>
          <w:bCs/>
        </w:rPr>
        <w:lastRenderedPageBreak/>
        <w:t>Mapa do Site</w:t>
      </w:r>
    </w:p>
    <w:p w14:paraId="27DD4D0B" w14:textId="0760A3BD" w:rsidR="009879C6" w:rsidRPr="000A6124" w:rsidRDefault="006D0E25" w:rsidP="003E6EFD">
      <w:pPr>
        <w:pStyle w:val="Ttulo"/>
        <w:rPr>
          <w:color w:val="000000" w:themeColor="text1"/>
        </w:rPr>
      </w:pPr>
      <w:r w:rsidRPr="000A6124">
        <w:rPr>
          <w:color w:val="000000" w:themeColor="text1"/>
        </w:rPr>
        <w:t xml:space="preserve">Segundo </w:t>
      </w:r>
      <w:hyperlink r:id="rId17" w:history="1">
        <w:r w:rsidR="000A6124" w:rsidRPr="000A6124">
          <w:rPr>
            <w:rStyle w:val="Hyperlink"/>
            <w:color w:val="000000" w:themeColor="text1"/>
            <w:u w:val="none"/>
          </w:rPr>
          <w:t>Rafael Queiroz Bastos</w:t>
        </w:r>
      </w:hyperlink>
      <w:r w:rsidRPr="000A6124">
        <w:rPr>
          <w:color w:val="000000" w:themeColor="text1"/>
        </w:rPr>
        <w:t xml:space="preserve"> (</w:t>
      </w:r>
      <w:r w:rsidR="000A6124" w:rsidRPr="000A6124">
        <w:rPr>
          <w:color w:val="000000" w:themeColor="text1"/>
        </w:rPr>
        <w:t>2024</w:t>
      </w:r>
      <w:r w:rsidRPr="000A6124">
        <w:rPr>
          <w:color w:val="000000" w:themeColor="text1"/>
        </w:rPr>
        <w:t>),</w:t>
      </w:r>
      <w:r w:rsidR="000A6124">
        <w:rPr>
          <w:color w:val="000000" w:themeColor="text1"/>
        </w:rPr>
        <w:t xml:space="preserve"> o</w:t>
      </w:r>
      <w:r w:rsidRPr="000A6124">
        <w:rPr>
          <w:color w:val="000000" w:themeColor="text1"/>
        </w:rPr>
        <w:t xml:space="preserve"> mapa do site tem o objetivo</w:t>
      </w:r>
      <w:r w:rsidR="00DE5E5F" w:rsidRPr="000A6124">
        <w:rPr>
          <w:color w:val="000000" w:themeColor="text1"/>
        </w:rPr>
        <w:t xml:space="preserve"> de um site que funciona como um fluxograma, que pode ser usado como uma ferramenta de planejamento para ajudar a organizar a estrutura existente do site, priorizar as informações relevantes e eliminar conteúdo desnecessário ou duplicado dentro da plataforma. </w:t>
      </w:r>
    </w:p>
    <w:p w14:paraId="424ABC60" w14:textId="438CDEBD" w:rsidR="006D0E25" w:rsidRPr="00AB0CAC" w:rsidRDefault="006D0E25" w:rsidP="003E6EFD">
      <w:pPr>
        <w:pStyle w:val="Ttulo"/>
        <w:rPr>
          <w:color w:val="000000" w:themeColor="text1"/>
          <w:sz w:val="20"/>
        </w:rPr>
      </w:pPr>
      <w:r w:rsidRPr="00AB0CAC">
        <w:rPr>
          <w:color w:val="000000" w:themeColor="text1"/>
        </w:rPr>
        <w:t>O mapa do site a página principal do sistema “</w:t>
      </w:r>
      <w:proofErr w:type="spellStart"/>
      <w:r w:rsidR="00AB0CAC" w:rsidRPr="00AB0CAC">
        <w:rPr>
          <w:color w:val="000000" w:themeColor="text1"/>
        </w:rPr>
        <w:t>Esencia</w:t>
      </w:r>
      <w:proofErr w:type="spellEnd"/>
      <w:r w:rsidR="00AB0CAC" w:rsidRPr="00AB0CAC">
        <w:rPr>
          <w:color w:val="000000" w:themeColor="text1"/>
        </w:rPr>
        <w:t xml:space="preserve"> </w:t>
      </w:r>
      <w:proofErr w:type="spellStart"/>
      <w:r w:rsidR="00AB0CAC" w:rsidRPr="00AB0CAC">
        <w:rPr>
          <w:color w:val="000000" w:themeColor="text1"/>
        </w:rPr>
        <w:t>Bella</w:t>
      </w:r>
      <w:proofErr w:type="spellEnd"/>
      <w:r w:rsidRPr="00AB0CAC">
        <w:rPr>
          <w:color w:val="000000" w:themeColor="text1"/>
        </w:rPr>
        <w:t xml:space="preserve">” está representado na figura nº </w:t>
      </w:r>
      <w:r w:rsidR="00AB0CAC" w:rsidRPr="00AB0CAC">
        <w:rPr>
          <w:color w:val="000000" w:themeColor="text1"/>
        </w:rPr>
        <w:t>2</w:t>
      </w:r>
      <w:r w:rsidR="00344A1D">
        <w:rPr>
          <w:color w:val="000000" w:themeColor="text1"/>
        </w:rPr>
        <w:t xml:space="preserve"> a</w:t>
      </w:r>
      <w:r w:rsidRPr="00AB0CAC">
        <w:rPr>
          <w:color w:val="000000" w:themeColor="text1"/>
        </w:rPr>
        <w:t xml:space="preserve"> seguir:</w:t>
      </w:r>
    </w:p>
    <w:p w14:paraId="799766DE" w14:textId="46D61570" w:rsidR="006D0E25" w:rsidRDefault="006D0E25" w:rsidP="006E6EF2">
      <w:pPr>
        <w:pStyle w:val="Ttulo"/>
        <w:jc w:val="center"/>
        <w:rPr>
          <w:rFonts w:ascii="Arial" w:hAnsi="Arial" w:cs="Arial"/>
          <w:b/>
          <w:bCs/>
          <w:color w:val="FF0000"/>
          <w:sz w:val="20"/>
        </w:rPr>
      </w:pPr>
      <w:r w:rsidRPr="006E6EF2">
        <w:rPr>
          <w:color w:val="000000" w:themeColor="text1"/>
          <w:sz w:val="20"/>
        </w:rPr>
        <w:t>Figura nº</w:t>
      </w:r>
      <w:r w:rsidR="006E6EF2" w:rsidRPr="006E6EF2">
        <w:rPr>
          <w:color w:val="000000" w:themeColor="text1"/>
          <w:sz w:val="20"/>
        </w:rPr>
        <w:t xml:space="preserve"> </w:t>
      </w:r>
      <w:r w:rsidR="001524A2">
        <w:rPr>
          <w:color w:val="000000" w:themeColor="text1"/>
          <w:sz w:val="20"/>
        </w:rPr>
        <w:t>4</w:t>
      </w:r>
      <w:r w:rsidRPr="006E6EF2">
        <w:rPr>
          <w:color w:val="000000" w:themeColor="text1"/>
          <w:sz w:val="20"/>
        </w:rPr>
        <w:t xml:space="preserve">: Mapa do site do Sistema </w:t>
      </w:r>
      <w:r w:rsidR="006E6EF2" w:rsidRPr="006E6EF2">
        <w:rPr>
          <w:color w:val="000000" w:themeColor="text1"/>
          <w:sz w:val="20"/>
        </w:rPr>
        <w:t xml:space="preserve">do site </w:t>
      </w:r>
      <w:proofErr w:type="spellStart"/>
      <w:r w:rsidR="006E6EF2" w:rsidRPr="006E6EF2">
        <w:rPr>
          <w:color w:val="000000" w:themeColor="text1"/>
          <w:sz w:val="20"/>
        </w:rPr>
        <w:t>Esencia</w:t>
      </w:r>
      <w:proofErr w:type="spellEnd"/>
      <w:r w:rsidR="006E6EF2" w:rsidRPr="006E6EF2">
        <w:rPr>
          <w:color w:val="000000" w:themeColor="text1"/>
          <w:sz w:val="20"/>
        </w:rPr>
        <w:t xml:space="preserve"> </w:t>
      </w:r>
      <w:proofErr w:type="spellStart"/>
      <w:r w:rsidR="006E6EF2" w:rsidRPr="006E6EF2">
        <w:rPr>
          <w:color w:val="000000" w:themeColor="text1"/>
          <w:sz w:val="20"/>
        </w:rPr>
        <w:t>Bella</w:t>
      </w:r>
      <w:proofErr w:type="spellEnd"/>
      <w:r w:rsidR="006E6EF2" w:rsidRPr="006E6EF2">
        <w:rPr>
          <w:rFonts w:ascii="Arial" w:hAnsi="Arial" w:cs="Arial"/>
          <w:noProof/>
          <w:color w:val="000000" w:themeColor="text1"/>
          <w:sz w:val="28"/>
          <w:szCs w:val="28"/>
        </w:rPr>
        <w:t xml:space="preserve"> </w:t>
      </w:r>
    </w:p>
    <w:p w14:paraId="6E6ADB38" w14:textId="74426569" w:rsidR="005F33C0" w:rsidRDefault="008647B5" w:rsidP="00344A1D">
      <w:pPr>
        <w:pStyle w:val="Ttulo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23951C6" wp14:editId="67EC1BD8">
            <wp:extent cx="5760720" cy="43205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5938" w14:textId="0DD6398F" w:rsidR="006D0E25" w:rsidRPr="00724C49" w:rsidRDefault="006D0E25" w:rsidP="003E6EFD">
      <w:pPr>
        <w:pStyle w:val="Ttulo"/>
        <w:jc w:val="center"/>
        <w:rPr>
          <w:sz w:val="20"/>
        </w:rPr>
      </w:pPr>
      <w:r w:rsidRPr="00724C49">
        <w:rPr>
          <w:sz w:val="20"/>
        </w:rPr>
        <w:lastRenderedPageBreak/>
        <w:t xml:space="preserve">Fonte: </w:t>
      </w:r>
      <w:r w:rsidR="00724C49" w:rsidRPr="00724C49">
        <w:rPr>
          <w:sz w:val="20"/>
        </w:rPr>
        <w:t>Elaborada pelo próprio autor (2024)</w:t>
      </w:r>
    </w:p>
    <w:p w14:paraId="101F09A1" w14:textId="569A817D" w:rsidR="006D0E25" w:rsidRDefault="00B65254" w:rsidP="00DE4DEB">
      <w:pPr>
        <w:pStyle w:val="Ttulo"/>
        <w:numPr>
          <w:ilvl w:val="1"/>
          <w:numId w:val="25"/>
        </w:numPr>
        <w:rPr>
          <w:b/>
          <w:bCs/>
        </w:rPr>
      </w:pPr>
      <w:proofErr w:type="spellStart"/>
      <w:r>
        <w:rPr>
          <w:b/>
          <w:bCs/>
        </w:rPr>
        <w:t>Wireframe</w:t>
      </w:r>
      <w:proofErr w:type="spellEnd"/>
      <w:r>
        <w:rPr>
          <w:b/>
          <w:bCs/>
        </w:rPr>
        <w:t xml:space="preserve"> do Site</w:t>
      </w:r>
    </w:p>
    <w:p w14:paraId="41E44169" w14:textId="6D559CB2" w:rsidR="00B0334D" w:rsidRPr="00724C49" w:rsidRDefault="004A31D9" w:rsidP="00B65254">
      <w:pPr>
        <w:pStyle w:val="Ttulo"/>
      </w:pPr>
      <w:r w:rsidRPr="00724C49">
        <w:rPr>
          <w:rStyle w:val="ui-provider"/>
        </w:rPr>
        <w:t>Segundo</w:t>
      </w:r>
      <w:r w:rsidR="00B0334D" w:rsidRPr="00724C49">
        <w:rPr>
          <w:rStyle w:val="ui-provider"/>
        </w:rPr>
        <w:t xml:space="preserve"> Felipe </w:t>
      </w:r>
      <w:r w:rsidRPr="00724C49">
        <w:rPr>
          <w:rStyle w:val="ui-provider"/>
        </w:rPr>
        <w:t>Guimarães (</w:t>
      </w:r>
      <w:r w:rsidR="00B0334D" w:rsidRPr="00724C49">
        <w:rPr>
          <w:rStyle w:val="ui-provider"/>
        </w:rPr>
        <w:t>2019)</w:t>
      </w:r>
      <w:r w:rsidRPr="00724C49">
        <w:rPr>
          <w:rStyle w:val="ui-provider"/>
        </w:rPr>
        <w:t>, “</w:t>
      </w:r>
      <w:proofErr w:type="spellStart"/>
      <w:r w:rsidRPr="00724C49">
        <w:rPr>
          <w:rStyle w:val="ui-provider"/>
        </w:rPr>
        <w:t>w</w:t>
      </w:r>
      <w:r w:rsidR="00B0334D" w:rsidRPr="00724C49">
        <w:rPr>
          <w:rStyle w:val="ui-provider"/>
        </w:rPr>
        <w:t>ireframes</w:t>
      </w:r>
      <w:proofErr w:type="spellEnd"/>
      <w:r w:rsidR="00B0334D" w:rsidRPr="00724C49">
        <w:rPr>
          <w:rStyle w:val="ui-provider"/>
        </w:rPr>
        <w:t xml:space="preserve"> são esboços simples de telas de produtos digitais, como sites e aplicativos. O intuito é estruturar e validar ideias, por isso os </w:t>
      </w:r>
      <w:proofErr w:type="spellStart"/>
      <w:r w:rsidR="00B0334D" w:rsidRPr="00724C49">
        <w:rPr>
          <w:rStyle w:val="ui-provider"/>
        </w:rPr>
        <w:t>wireframes</w:t>
      </w:r>
      <w:proofErr w:type="spellEnd"/>
      <w:r w:rsidR="00B0334D" w:rsidRPr="00724C49">
        <w:rPr>
          <w:rStyle w:val="ui-provider"/>
        </w:rPr>
        <w:t xml:space="preserve"> não contam com detalhes como cores, fontes, ícones e imagens.</w:t>
      </w:r>
      <w:r w:rsidRPr="00724C49">
        <w:rPr>
          <w:rStyle w:val="ui-provider"/>
        </w:rPr>
        <w:t>”</w:t>
      </w:r>
    </w:p>
    <w:p w14:paraId="6F3A14F2" w14:textId="2AF7F069" w:rsidR="00B65254" w:rsidRPr="00B65254" w:rsidRDefault="00B65254" w:rsidP="00B65254">
      <w:pPr>
        <w:pStyle w:val="Ttulo"/>
        <w:rPr>
          <w:color w:val="FF0000"/>
        </w:rPr>
      </w:pPr>
      <w:r w:rsidRPr="006E6EF2">
        <w:rPr>
          <w:color w:val="000000" w:themeColor="text1"/>
        </w:rPr>
        <w:t xml:space="preserve">O </w:t>
      </w:r>
      <w:proofErr w:type="spellStart"/>
      <w:r w:rsidRPr="006E6EF2">
        <w:rPr>
          <w:color w:val="000000" w:themeColor="text1"/>
        </w:rPr>
        <w:t>wireframe</w:t>
      </w:r>
      <w:proofErr w:type="spellEnd"/>
      <w:r w:rsidRPr="006E6EF2">
        <w:rPr>
          <w:color w:val="000000" w:themeColor="text1"/>
        </w:rPr>
        <w:t xml:space="preserve"> </w:t>
      </w:r>
      <w:r w:rsidR="00724C49" w:rsidRPr="006E6EF2">
        <w:rPr>
          <w:color w:val="000000" w:themeColor="text1"/>
        </w:rPr>
        <w:t>d</w:t>
      </w:r>
      <w:r w:rsidRPr="006E6EF2">
        <w:rPr>
          <w:color w:val="000000" w:themeColor="text1"/>
        </w:rPr>
        <w:t>a página principal do sistema “</w:t>
      </w:r>
      <w:proofErr w:type="spellStart"/>
      <w:r w:rsidR="00724C49" w:rsidRPr="006E6EF2">
        <w:rPr>
          <w:color w:val="000000" w:themeColor="text1"/>
        </w:rPr>
        <w:t>Esencia</w:t>
      </w:r>
      <w:proofErr w:type="spellEnd"/>
      <w:r w:rsidR="00724C49" w:rsidRPr="006E6EF2">
        <w:rPr>
          <w:color w:val="000000" w:themeColor="text1"/>
        </w:rPr>
        <w:t xml:space="preserve"> </w:t>
      </w:r>
      <w:proofErr w:type="spellStart"/>
      <w:r w:rsidR="00724C49" w:rsidRPr="006E6EF2">
        <w:rPr>
          <w:color w:val="000000" w:themeColor="text1"/>
        </w:rPr>
        <w:t>Bella</w:t>
      </w:r>
      <w:proofErr w:type="spellEnd"/>
      <w:r w:rsidR="00344A1D">
        <w:rPr>
          <w:color w:val="000000" w:themeColor="text1"/>
        </w:rPr>
        <w:t xml:space="preserve">” está representado </w:t>
      </w:r>
      <w:r w:rsidR="00344A1D" w:rsidRPr="006E6EF2">
        <w:rPr>
          <w:color w:val="000000" w:themeColor="text1"/>
        </w:rPr>
        <w:t>na</w:t>
      </w:r>
      <w:r w:rsidR="00344A1D">
        <w:rPr>
          <w:color w:val="000000" w:themeColor="text1"/>
        </w:rPr>
        <w:t>s</w:t>
      </w:r>
      <w:r w:rsidR="00344A1D" w:rsidRPr="006E6EF2">
        <w:rPr>
          <w:color w:val="000000" w:themeColor="text1"/>
        </w:rPr>
        <w:t xml:space="preserve"> figuras</w:t>
      </w:r>
      <w:r w:rsidRPr="006E6EF2">
        <w:rPr>
          <w:color w:val="000000" w:themeColor="text1"/>
        </w:rPr>
        <w:t xml:space="preserve"> </w:t>
      </w:r>
      <w:r w:rsidRPr="005F33C0">
        <w:rPr>
          <w:color w:val="000000" w:themeColor="text1"/>
        </w:rPr>
        <w:t xml:space="preserve">nº </w:t>
      </w:r>
      <w:r w:rsidR="005F33C0" w:rsidRPr="005F33C0">
        <w:rPr>
          <w:color w:val="000000" w:themeColor="text1"/>
        </w:rPr>
        <w:t>5</w:t>
      </w:r>
      <w:r w:rsidR="006E6EF2" w:rsidRPr="005F33C0">
        <w:rPr>
          <w:color w:val="000000" w:themeColor="text1"/>
        </w:rPr>
        <w:t xml:space="preserve"> </w:t>
      </w:r>
      <w:r w:rsidR="005F33C0" w:rsidRPr="005F33C0">
        <w:rPr>
          <w:color w:val="000000" w:themeColor="text1"/>
        </w:rPr>
        <w:t>á n°</w:t>
      </w:r>
      <w:r w:rsidR="00E71BBE">
        <w:rPr>
          <w:color w:val="000000" w:themeColor="text1"/>
        </w:rPr>
        <w:t>14</w:t>
      </w:r>
      <w:r w:rsidR="005F33C0" w:rsidRPr="005F33C0">
        <w:rPr>
          <w:color w:val="000000" w:themeColor="text1"/>
        </w:rPr>
        <w:t xml:space="preserve"> </w:t>
      </w:r>
      <w:r w:rsidRPr="005F33C0">
        <w:t>a seguir</w:t>
      </w:r>
      <w:r w:rsidRPr="00724C49">
        <w:t>:</w:t>
      </w:r>
    </w:p>
    <w:p w14:paraId="22427277" w14:textId="3DCAEEC8" w:rsidR="00B65254" w:rsidRPr="00B65254" w:rsidRDefault="00B65254" w:rsidP="00B65254">
      <w:pPr>
        <w:pStyle w:val="Ttulo"/>
        <w:jc w:val="center"/>
        <w:rPr>
          <w:color w:val="FF0000"/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 w:rsidR="001524A2">
        <w:rPr>
          <w:color w:val="000000" w:themeColor="text1"/>
          <w:sz w:val="20"/>
        </w:rPr>
        <w:t>5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 w:rsidR="00724C49">
        <w:rPr>
          <w:sz w:val="20"/>
        </w:rPr>
        <w:t xml:space="preserve"> </w:t>
      </w:r>
      <w:proofErr w:type="spellStart"/>
      <w:r w:rsidR="00724C49">
        <w:rPr>
          <w:sz w:val="20"/>
        </w:rPr>
        <w:t>Esencia</w:t>
      </w:r>
      <w:proofErr w:type="spellEnd"/>
      <w:r w:rsidR="00724C49">
        <w:rPr>
          <w:sz w:val="20"/>
        </w:rPr>
        <w:t xml:space="preserve"> </w:t>
      </w:r>
      <w:proofErr w:type="spellStart"/>
      <w:r w:rsidR="00724C49">
        <w:rPr>
          <w:sz w:val="20"/>
        </w:rPr>
        <w:t>Bella</w:t>
      </w:r>
      <w:proofErr w:type="spellEnd"/>
    </w:p>
    <w:p w14:paraId="6A2DFE18" w14:textId="1082D323" w:rsidR="00B65254" w:rsidRPr="00B65254" w:rsidRDefault="005F33C0" w:rsidP="00B65254">
      <w:pPr>
        <w:pStyle w:val="Ttulo"/>
        <w:jc w:val="center"/>
        <w:rPr>
          <w:color w:val="FF0000"/>
          <w:sz w:val="20"/>
        </w:rPr>
      </w:pPr>
      <w:r w:rsidRPr="005F33C0">
        <w:rPr>
          <w:noProof/>
          <w:color w:val="FF0000"/>
          <w:sz w:val="20"/>
        </w:rPr>
        <w:drawing>
          <wp:inline distT="0" distB="0" distL="0" distR="0" wp14:anchorId="05EAAF99" wp14:editId="3FE53C4A">
            <wp:extent cx="5760720" cy="3582670"/>
            <wp:effectExtent l="0" t="0" r="0" b="0"/>
            <wp:docPr id="183303027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30277" name="Imagem 1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8DFA" w14:textId="7D8559C0" w:rsidR="00B65254" w:rsidRDefault="00B65254" w:rsidP="00AB0CAC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="00AB0CAC" w:rsidRPr="00724C49">
        <w:rPr>
          <w:sz w:val="20"/>
        </w:rPr>
        <w:t>Elaborada pelo próprio autor (2024)</w:t>
      </w:r>
    </w:p>
    <w:p w14:paraId="779E87F0" w14:textId="77777777" w:rsidR="005F33C0" w:rsidRDefault="005F33C0" w:rsidP="00AB0CAC">
      <w:pPr>
        <w:pStyle w:val="Ttulo"/>
        <w:jc w:val="center"/>
        <w:rPr>
          <w:sz w:val="20"/>
        </w:rPr>
      </w:pPr>
    </w:p>
    <w:p w14:paraId="69405077" w14:textId="7C07CB9E" w:rsidR="005F33C0" w:rsidRPr="005F33C0" w:rsidRDefault="005F33C0" w:rsidP="005F33C0">
      <w:pPr>
        <w:pStyle w:val="Ttulo"/>
        <w:jc w:val="center"/>
        <w:rPr>
          <w:color w:val="FF0000"/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6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00062392" w14:textId="5AC6E21B" w:rsidR="00A53C4B" w:rsidRDefault="005F33C0" w:rsidP="007C575F">
      <w:pPr>
        <w:jc w:val="center"/>
        <w:rPr>
          <w:b/>
          <w:caps w:val="0"/>
          <w:szCs w:val="24"/>
        </w:rPr>
      </w:pPr>
      <w:r w:rsidRPr="005F33C0">
        <w:rPr>
          <w:b/>
          <w:caps w:val="0"/>
          <w:noProof/>
          <w:szCs w:val="24"/>
        </w:rPr>
        <w:drawing>
          <wp:inline distT="0" distB="0" distL="0" distR="0" wp14:anchorId="1ADD12AF" wp14:editId="6F805A78">
            <wp:extent cx="5760720" cy="3577590"/>
            <wp:effectExtent l="0" t="0" r="0" b="3810"/>
            <wp:docPr id="118871049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0495" name="Imagem 1" descr="Interface gráfica do usuário, Aplicativ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D1AF" w14:textId="77777777" w:rsidR="005F33C0" w:rsidRDefault="005F33C0" w:rsidP="005F33C0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4C4C663A" w14:textId="77777777" w:rsidR="005F33C0" w:rsidRDefault="005F33C0" w:rsidP="005F33C0">
      <w:pPr>
        <w:pStyle w:val="Ttulo"/>
        <w:jc w:val="center"/>
        <w:rPr>
          <w:sz w:val="20"/>
        </w:rPr>
      </w:pPr>
    </w:p>
    <w:p w14:paraId="231092AD" w14:textId="77777777" w:rsidR="00C56545" w:rsidRDefault="00C56545" w:rsidP="005F33C0">
      <w:pPr>
        <w:pStyle w:val="Ttulo"/>
        <w:jc w:val="center"/>
        <w:rPr>
          <w:sz w:val="20"/>
        </w:rPr>
      </w:pPr>
    </w:p>
    <w:p w14:paraId="677FAEDF" w14:textId="77777777" w:rsidR="00C56545" w:rsidRDefault="00C56545" w:rsidP="005F33C0">
      <w:pPr>
        <w:pStyle w:val="Ttulo"/>
        <w:jc w:val="center"/>
        <w:rPr>
          <w:sz w:val="20"/>
        </w:rPr>
      </w:pPr>
    </w:p>
    <w:p w14:paraId="35282812" w14:textId="77777777" w:rsidR="00C56545" w:rsidRDefault="00C56545" w:rsidP="005F33C0">
      <w:pPr>
        <w:pStyle w:val="Ttulo"/>
        <w:jc w:val="center"/>
        <w:rPr>
          <w:sz w:val="20"/>
        </w:rPr>
      </w:pPr>
    </w:p>
    <w:p w14:paraId="7739EEAF" w14:textId="77777777" w:rsidR="00C56545" w:rsidRDefault="00C56545" w:rsidP="005F33C0">
      <w:pPr>
        <w:pStyle w:val="Ttulo"/>
        <w:jc w:val="center"/>
        <w:rPr>
          <w:sz w:val="20"/>
        </w:rPr>
      </w:pPr>
    </w:p>
    <w:p w14:paraId="3E9C30D5" w14:textId="77777777" w:rsidR="00C56545" w:rsidRDefault="00C56545" w:rsidP="005F33C0">
      <w:pPr>
        <w:pStyle w:val="Ttulo"/>
        <w:jc w:val="center"/>
        <w:rPr>
          <w:sz w:val="20"/>
        </w:rPr>
      </w:pPr>
    </w:p>
    <w:p w14:paraId="67BC961C" w14:textId="77777777" w:rsidR="00C56545" w:rsidRDefault="00C56545" w:rsidP="005F33C0">
      <w:pPr>
        <w:pStyle w:val="Ttulo"/>
        <w:jc w:val="center"/>
        <w:rPr>
          <w:sz w:val="20"/>
        </w:rPr>
      </w:pPr>
    </w:p>
    <w:p w14:paraId="45E58D05" w14:textId="21136B15" w:rsidR="005F33C0" w:rsidRPr="005F33C0" w:rsidRDefault="005F33C0" w:rsidP="005F33C0">
      <w:pPr>
        <w:pStyle w:val="Ttulo"/>
        <w:jc w:val="center"/>
        <w:rPr>
          <w:color w:val="FF0000"/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7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0E614D77" w14:textId="77777777" w:rsidR="005F33C0" w:rsidRDefault="005F33C0" w:rsidP="005F33C0">
      <w:pPr>
        <w:pStyle w:val="Ttulo"/>
        <w:jc w:val="center"/>
        <w:rPr>
          <w:sz w:val="20"/>
        </w:rPr>
      </w:pPr>
    </w:p>
    <w:p w14:paraId="404DF9BE" w14:textId="5022CD43" w:rsidR="005F33C0" w:rsidRDefault="005F33C0" w:rsidP="007C575F">
      <w:pPr>
        <w:jc w:val="center"/>
        <w:rPr>
          <w:b/>
          <w:caps w:val="0"/>
          <w:szCs w:val="24"/>
        </w:rPr>
      </w:pPr>
      <w:r w:rsidRPr="005F33C0">
        <w:rPr>
          <w:b/>
          <w:caps w:val="0"/>
          <w:noProof/>
          <w:szCs w:val="24"/>
        </w:rPr>
        <w:drawing>
          <wp:inline distT="0" distB="0" distL="0" distR="0" wp14:anchorId="622964E5" wp14:editId="73D1D1A5">
            <wp:extent cx="5760720" cy="3343910"/>
            <wp:effectExtent l="0" t="0" r="0" b="8890"/>
            <wp:docPr id="91925146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1469" name="Imagem 1" descr="Interface gráfica do usuário, Aplicativ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FA9" w14:textId="77777777" w:rsidR="005F33C0" w:rsidRDefault="005F33C0" w:rsidP="005F33C0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6B594445" w14:textId="77777777" w:rsidR="00C56545" w:rsidRDefault="00C56545" w:rsidP="005F33C0">
      <w:pPr>
        <w:pStyle w:val="Ttulo"/>
        <w:jc w:val="center"/>
        <w:rPr>
          <w:color w:val="000000" w:themeColor="text1"/>
          <w:sz w:val="20"/>
        </w:rPr>
      </w:pPr>
    </w:p>
    <w:p w14:paraId="5CF9F450" w14:textId="77777777" w:rsidR="00C56545" w:rsidRDefault="00C56545" w:rsidP="005F33C0">
      <w:pPr>
        <w:pStyle w:val="Ttulo"/>
        <w:jc w:val="center"/>
        <w:rPr>
          <w:color w:val="000000" w:themeColor="text1"/>
          <w:sz w:val="20"/>
        </w:rPr>
      </w:pPr>
    </w:p>
    <w:p w14:paraId="380A6557" w14:textId="77777777" w:rsidR="00C56545" w:rsidRDefault="00C56545" w:rsidP="005F33C0">
      <w:pPr>
        <w:pStyle w:val="Ttulo"/>
        <w:jc w:val="center"/>
        <w:rPr>
          <w:color w:val="000000" w:themeColor="text1"/>
          <w:sz w:val="20"/>
        </w:rPr>
      </w:pPr>
    </w:p>
    <w:p w14:paraId="538CE41A" w14:textId="77777777" w:rsidR="00C56545" w:rsidRDefault="00C56545" w:rsidP="005F33C0">
      <w:pPr>
        <w:pStyle w:val="Ttulo"/>
        <w:jc w:val="center"/>
        <w:rPr>
          <w:color w:val="000000" w:themeColor="text1"/>
          <w:sz w:val="20"/>
        </w:rPr>
      </w:pPr>
    </w:p>
    <w:p w14:paraId="743248E2" w14:textId="77777777" w:rsidR="00C56545" w:rsidRDefault="00C56545" w:rsidP="00C56545">
      <w:pPr>
        <w:pStyle w:val="Ttulo"/>
        <w:ind w:firstLine="0"/>
        <w:rPr>
          <w:color w:val="000000" w:themeColor="text1"/>
          <w:sz w:val="20"/>
        </w:rPr>
      </w:pPr>
    </w:p>
    <w:p w14:paraId="79277A6F" w14:textId="77777777" w:rsidR="00C56545" w:rsidRDefault="00C56545" w:rsidP="005F33C0">
      <w:pPr>
        <w:pStyle w:val="Ttulo"/>
        <w:jc w:val="center"/>
        <w:rPr>
          <w:color w:val="000000" w:themeColor="text1"/>
          <w:sz w:val="20"/>
        </w:rPr>
      </w:pPr>
    </w:p>
    <w:p w14:paraId="6EA1D10D" w14:textId="4987C899" w:rsidR="005F33C0" w:rsidRPr="005F33C0" w:rsidRDefault="005F33C0" w:rsidP="005F33C0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8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7DAEABF3" w14:textId="49DFC4A5" w:rsidR="005F33C0" w:rsidRDefault="005F33C0" w:rsidP="007C575F">
      <w:pPr>
        <w:jc w:val="center"/>
        <w:rPr>
          <w:b/>
          <w:caps w:val="0"/>
          <w:szCs w:val="24"/>
        </w:rPr>
      </w:pPr>
      <w:r w:rsidRPr="005F33C0">
        <w:rPr>
          <w:b/>
          <w:caps w:val="0"/>
          <w:noProof/>
          <w:szCs w:val="24"/>
        </w:rPr>
        <w:drawing>
          <wp:inline distT="0" distB="0" distL="0" distR="0" wp14:anchorId="2887B952" wp14:editId="53AB2D0A">
            <wp:extent cx="5760720" cy="3569970"/>
            <wp:effectExtent l="0" t="0" r="0" b="0"/>
            <wp:docPr id="79987827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8270" name="Imagem 1" descr="Diagrama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D90D" w14:textId="77777777" w:rsidR="005F33C0" w:rsidRDefault="005F33C0" w:rsidP="005F33C0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7D07A776" w14:textId="77777777" w:rsidR="00C56545" w:rsidRDefault="00C56545" w:rsidP="005F33C0">
      <w:pPr>
        <w:pStyle w:val="Ttulo"/>
        <w:jc w:val="center"/>
        <w:rPr>
          <w:sz w:val="20"/>
        </w:rPr>
      </w:pPr>
    </w:p>
    <w:p w14:paraId="6C9080E3" w14:textId="77777777" w:rsidR="00C56545" w:rsidRDefault="00C56545" w:rsidP="005F33C0">
      <w:pPr>
        <w:pStyle w:val="Ttulo"/>
        <w:jc w:val="center"/>
        <w:rPr>
          <w:sz w:val="20"/>
        </w:rPr>
      </w:pPr>
    </w:p>
    <w:p w14:paraId="61A7C737" w14:textId="77777777" w:rsidR="00C56545" w:rsidRDefault="00C56545" w:rsidP="005F33C0">
      <w:pPr>
        <w:pStyle w:val="Ttulo"/>
        <w:jc w:val="center"/>
        <w:rPr>
          <w:sz w:val="20"/>
        </w:rPr>
      </w:pPr>
    </w:p>
    <w:p w14:paraId="17E2D895" w14:textId="77777777" w:rsidR="00C56545" w:rsidRDefault="00C56545" w:rsidP="005F33C0">
      <w:pPr>
        <w:pStyle w:val="Ttulo"/>
        <w:jc w:val="center"/>
        <w:rPr>
          <w:sz w:val="20"/>
        </w:rPr>
      </w:pPr>
    </w:p>
    <w:p w14:paraId="651A5DFD" w14:textId="77777777" w:rsidR="00C56545" w:rsidRDefault="00C56545" w:rsidP="005F33C0">
      <w:pPr>
        <w:pStyle w:val="Ttulo"/>
        <w:jc w:val="center"/>
        <w:rPr>
          <w:sz w:val="20"/>
        </w:rPr>
      </w:pPr>
    </w:p>
    <w:p w14:paraId="41EB27C8" w14:textId="77777777" w:rsidR="00C56545" w:rsidRDefault="00C56545" w:rsidP="005F33C0">
      <w:pPr>
        <w:pStyle w:val="Ttulo"/>
        <w:jc w:val="center"/>
        <w:rPr>
          <w:sz w:val="20"/>
        </w:rPr>
      </w:pPr>
    </w:p>
    <w:p w14:paraId="05456EB7" w14:textId="77777777" w:rsidR="00C56545" w:rsidRDefault="00C56545" w:rsidP="00C56545">
      <w:pPr>
        <w:pStyle w:val="Ttulo"/>
        <w:ind w:firstLine="0"/>
        <w:rPr>
          <w:sz w:val="20"/>
        </w:rPr>
      </w:pPr>
    </w:p>
    <w:p w14:paraId="63D63829" w14:textId="594AA661" w:rsidR="00C56545" w:rsidRDefault="00C56545" w:rsidP="00C56545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8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5D3CA964" w14:textId="563219A8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5B0F3738" wp14:editId="08FB89CF">
            <wp:extent cx="5760720" cy="3598545"/>
            <wp:effectExtent l="0" t="0" r="0" b="1905"/>
            <wp:docPr id="195689633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96335" name="Imagem 1" descr="Interface gráfica do usuário, Texto, Aplicativ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371E" w14:textId="77777777" w:rsid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4D1E2D99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68DD1C9C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50DBADDD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0B109294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7D2B443F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385555B1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77C543B6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2FB88814" w14:textId="7C0DA153" w:rsidR="00C56545" w:rsidRPr="00C56545" w:rsidRDefault="00C56545" w:rsidP="00C56545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9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2A03762D" w14:textId="19C82ECF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2D3E96B8" wp14:editId="15DB1ABA">
            <wp:extent cx="5760720" cy="3568700"/>
            <wp:effectExtent l="0" t="0" r="0" b="0"/>
            <wp:docPr id="449896579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6579" name="Imagem 1" descr="Interface gráfica do usuário, Texto, Aplicativo, Email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859F" w14:textId="77777777" w:rsid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69973ACF" w14:textId="77777777" w:rsidR="005F33C0" w:rsidRDefault="005F33C0" w:rsidP="007C575F">
      <w:pPr>
        <w:jc w:val="center"/>
        <w:rPr>
          <w:b/>
          <w:caps w:val="0"/>
          <w:szCs w:val="24"/>
        </w:rPr>
      </w:pPr>
    </w:p>
    <w:p w14:paraId="64AADA0C" w14:textId="77777777" w:rsidR="005F33C0" w:rsidRDefault="005F33C0" w:rsidP="007C575F">
      <w:pPr>
        <w:jc w:val="center"/>
        <w:rPr>
          <w:b/>
          <w:caps w:val="0"/>
          <w:szCs w:val="24"/>
        </w:rPr>
      </w:pPr>
    </w:p>
    <w:p w14:paraId="18129333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3FA90607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3F1F1D63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37CC4DE2" w14:textId="77777777" w:rsidR="00C56545" w:rsidRDefault="00C56545" w:rsidP="007C575F">
      <w:pPr>
        <w:jc w:val="center"/>
        <w:rPr>
          <w:b/>
          <w:caps w:val="0"/>
          <w:szCs w:val="24"/>
        </w:rPr>
      </w:pPr>
    </w:p>
    <w:p w14:paraId="1F50D3FD" w14:textId="77777777" w:rsidR="005F33C0" w:rsidRDefault="005F33C0" w:rsidP="007C575F">
      <w:pPr>
        <w:jc w:val="center"/>
        <w:rPr>
          <w:b/>
          <w:caps w:val="0"/>
          <w:szCs w:val="24"/>
        </w:rPr>
      </w:pPr>
    </w:p>
    <w:p w14:paraId="43AA8E66" w14:textId="6F9AC6F6" w:rsidR="00C56545" w:rsidRPr="00C56545" w:rsidRDefault="00C56545" w:rsidP="00C56545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10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51012A48" w14:textId="7AE00C18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003CF274" wp14:editId="33BE9AF1">
            <wp:extent cx="5760720" cy="3536315"/>
            <wp:effectExtent l="0" t="0" r="0" b="6985"/>
            <wp:docPr id="1985170502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70502" name="Imagem 1" descr="Interface gráfica do usuário, Site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D07" w14:textId="77777777" w:rsid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51B2E0FC" w14:textId="77777777" w:rsidR="00C56545" w:rsidRDefault="00C56545" w:rsidP="00C56545">
      <w:pPr>
        <w:pStyle w:val="Ttulo"/>
        <w:jc w:val="center"/>
        <w:rPr>
          <w:sz w:val="20"/>
        </w:rPr>
      </w:pPr>
    </w:p>
    <w:p w14:paraId="5675FB6D" w14:textId="77777777" w:rsidR="00C56545" w:rsidRDefault="00C56545" w:rsidP="00C56545">
      <w:pPr>
        <w:pStyle w:val="Ttulo"/>
        <w:jc w:val="center"/>
        <w:rPr>
          <w:sz w:val="20"/>
        </w:rPr>
      </w:pPr>
    </w:p>
    <w:p w14:paraId="0DC4E7CA" w14:textId="77777777" w:rsidR="00C56545" w:rsidRDefault="00C56545" w:rsidP="00C56545">
      <w:pPr>
        <w:pStyle w:val="Ttulo"/>
        <w:jc w:val="center"/>
        <w:rPr>
          <w:sz w:val="20"/>
        </w:rPr>
      </w:pPr>
    </w:p>
    <w:p w14:paraId="65111A50" w14:textId="77777777" w:rsidR="00C56545" w:rsidRDefault="00C56545" w:rsidP="00C56545">
      <w:pPr>
        <w:pStyle w:val="Ttulo"/>
        <w:jc w:val="center"/>
        <w:rPr>
          <w:sz w:val="20"/>
        </w:rPr>
      </w:pPr>
    </w:p>
    <w:p w14:paraId="04B24AEB" w14:textId="77777777" w:rsidR="00C56545" w:rsidRDefault="00C56545" w:rsidP="00C56545">
      <w:pPr>
        <w:pStyle w:val="Ttulo"/>
        <w:jc w:val="center"/>
        <w:rPr>
          <w:sz w:val="20"/>
        </w:rPr>
      </w:pPr>
    </w:p>
    <w:p w14:paraId="2195D3FC" w14:textId="77777777" w:rsidR="00C56545" w:rsidRDefault="00C56545" w:rsidP="00C56545">
      <w:pPr>
        <w:pStyle w:val="Ttulo"/>
        <w:jc w:val="center"/>
        <w:rPr>
          <w:sz w:val="20"/>
        </w:rPr>
      </w:pPr>
    </w:p>
    <w:p w14:paraId="661FB3B0" w14:textId="77777777" w:rsidR="00C56545" w:rsidRDefault="00C56545" w:rsidP="00C56545">
      <w:pPr>
        <w:pStyle w:val="Ttulo"/>
        <w:jc w:val="center"/>
        <w:rPr>
          <w:sz w:val="20"/>
        </w:rPr>
      </w:pPr>
    </w:p>
    <w:p w14:paraId="737CA3D1" w14:textId="1021126F" w:rsidR="00C56545" w:rsidRDefault="00C56545" w:rsidP="00E71BBE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11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1D3A5F9C" w14:textId="7EAE24FF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79CE419F" wp14:editId="4A6EDBD1">
            <wp:extent cx="5760720" cy="3530600"/>
            <wp:effectExtent l="0" t="0" r="0" b="0"/>
            <wp:docPr id="203631278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2783" name="Imagem 1" descr="Interface gráfica do usuário, Texto, Aplicativ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4E96" w14:textId="77777777" w:rsid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2A8A6887" w14:textId="77777777" w:rsidR="00C56545" w:rsidRDefault="00C56545" w:rsidP="00C56545">
      <w:pPr>
        <w:pStyle w:val="Ttulo"/>
        <w:jc w:val="center"/>
        <w:rPr>
          <w:sz w:val="20"/>
        </w:rPr>
      </w:pPr>
    </w:p>
    <w:p w14:paraId="0ADB5015" w14:textId="77777777" w:rsidR="00C56545" w:rsidRDefault="00C56545" w:rsidP="00C56545">
      <w:pPr>
        <w:pStyle w:val="Ttulo"/>
        <w:jc w:val="center"/>
        <w:rPr>
          <w:sz w:val="20"/>
        </w:rPr>
      </w:pPr>
    </w:p>
    <w:p w14:paraId="6972EC2D" w14:textId="77777777" w:rsidR="00C56545" w:rsidRDefault="00C56545" w:rsidP="00C56545">
      <w:pPr>
        <w:pStyle w:val="Ttulo"/>
        <w:jc w:val="center"/>
        <w:rPr>
          <w:sz w:val="20"/>
        </w:rPr>
      </w:pPr>
    </w:p>
    <w:p w14:paraId="173B61EC" w14:textId="77777777" w:rsidR="00C56545" w:rsidRDefault="00C56545" w:rsidP="00C56545">
      <w:pPr>
        <w:pStyle w:val="Ttulo"/>
        <w:jc w:val="center"/>
        <w:rPr>
          <w:sz w:val="20"/>
        </w:rPr>
      </w:pPr>
    </w:p>
    <w:p w14:paraId="1449DCE4" w14:textId="77777777" w:rsidR="00C56545" w:rsidRDefault="00C56545" w:rsidP="00C56545">
      <w:pPr>
        <w:pStyle w:val="Ttulo"/>
        <w:jc w:val="center"/>
        <w:rPr>
          <w:sz w:val="20"/>
        </w:rPr>
      </w:pPr>
    </w:p>
    <w:p w14:paraId="4CADCF97" w14:textId="77777777" w:rsidR="00C56545" w:rsidRDefault="00C56545" w:rsidP="00C56545">
      <w:pPr>
        <w:pStyle w:val="Ttulo"/>
        <w:jc w:val="center"/>
        <w:rPr>
          <w:color w:val="000000" w:themeColor="text1"/>
          <w:sz w:val="20"/>
        </w:rPr>
      </w:pPr>
    </w:p>
    <w:p w14:paraId="0BDE4898" w14:textId="4E21D20A" w:rsidR="00C56545" w:rsidRDefault="00C56545" w:rsidP="00C56545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lastRenderedPageBreak/>
        <w:t xml:space="preserve">Figura nº </w:t>
      </w:r>
      <w:r>
        <w:rPr>
          <w:color w:val="000000" w:themeColor="text1"/>
          <w:sz w:val="20"/>
        </w:rPr>
        <w:t>12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26FD761B" w14:textId="4E1E2879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76037FC0" wp14:editId="6EE74315">
            <wp:extent cx="5760720" cy="3524250"/>
            <wp:effectExtent l="0" t="0" r="0" b="0"/>
            <wp:docPr id="389077706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77706" name="Imagem 1" descr="Interface gráfica do usuário, 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B9B" w14:textId="77777777" w:rsid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0656FDE1" w14:textId="77777777" w:rsidR="00C56545" w:rsidRDefault="00C56545" w:rsidP="00C56545">
      <w:pPr>
        <w:pStyle w:val="Ttulo"/>
        <w:jc w:val="center"/>
        <w:rPr>
          <w:sz w:val="20"/>
        </w:rPr>
      </w:pPr>
    </w:p>
    <w:p w14:paraId="52D00BD6" w14:textId="77777777" w:rsidR="00C56545" w:rsidRDefault="00C56545" w:rsidP="00C56545">
      <w:pPr>
        <w:pStyle w:val="Ttulo"/>
        <w:jc w:val="center"/>
        <w:rPr>
          <w:sz w:val="20"/>
        </w:rPr>
      </w:pPr>
    </w:p>
    <w:p w14:paraId="783E42C1" w14:textId="77777777" w:rsidR="00C56545" w:rsidRDefault="00C56545" w:rsidP="00C56545">
      <w:pPr>
        <w:pStyle w:val="Ttulo"/>
        <w:jc w:val="center"/>
        <w:rPr>
          <w:sz w:val="20"/>
        </w:rPr>
      </w:pPr>
    </w:p>
    <w:p w14:paraId="4ECF706B" w14:textId="77777777" w:rsidR="00C56545" w:rsidRDefault="00C56545" w:rsidP="00C56545">
      <w:pPr>
        <w:pStyle w:val="Ttulo"/>
        <w:jc w:val="center"/>
        <w:rPr>
          <w:sz w:val="20"/>
        </w:rPr>
      </w:pPr>
    </w:p>
    <w:p w14:paraId="550EBE4C" w14:textId="77777777" w:rsidR="00C56545" w:rsidRDefault="00C56545" w:rsidP="00C56545">
      <w:pPr>
        <w:pStyle w:val="Ttulo"/>
        <w:jc w:val="center"/>
        <w:rPr>
          <w:sz w:val="20"/>
        </w:rPr>
      </w:pPr>
    </w:p>
    <w:p w14:paraId="7954BEA0" w14:textId="77777777" w:rsidR="00C56545" w:rsidRDefault="00C56545" w:rsidP="00C56545">
      <w:pPr>
        <w:pStyle w:val="Ttulo"/>
        <w:jc w:val="center"/>
        <w:rPr>
          <w:sz w:val="20"/>
        </w:rPr>
      </w:pPr>
    </w:p>
    <w:p w14:paraId="0B567E20" w14:textId="77777777" w:rsidR="00C56545" w:rsidRDefault="00C56545" w:rsidP="00C56545">
      <w:pPr>
        <w:pStyle w:val="Ttulo"/>
        <w:jc w:val="center"/>
        <w:rPr>
          <w:sz w:val="20"/>
        </w:rPr>
      </w:pPr>
    </w:p>
    <w:p w14:paraId="4C6E710A" w14:textId="35640C0B" w:rsidR="00C56545" w:rsidRDefault="00C56545" w:rsidP="00C56545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lastRenderedPageBreak/>
        <w:t xml:space="preserve">Figura nº </w:t>
      </w:r>
      <w:r>
        <w:rPr>
          <w:color w:val="000000" w:themeColor="text1"/>
          <w:sz w:val="20"/>
        </w:rPr>
        <w:t>13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483B658B" w14:textId="7AB16201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0209C2F8" wp14:editId="02141C82">
            <wp:extent cx="5760720" cy="3550920"/>
            <wp:effectExtent l="0" t="0" r="0" b="0"/>
            <wp:docPr id="622866940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6940" name="Imagem 1" descr="Uma imagem contendo Interface gráfica do usuári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D635" w14:textId="77777777" w:rsid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674627E2" w14:textId="77777777" w:rsidR="00C56545" w:rsidRDefault="00C56545" w:rsidP="00C56545">
      <w:pPr>
        <w:pStyle w:val="Ttulo"/>
        <w:jc w:val="center"/>
        <w:rPr>
          <w:sz w:val="20"/>
        </w:rPr>
      </w:pPr>
    </w:p>
    <w:p w14:paraId="78A991AC" w14:textId="77777777" w:rsidR="00C56545" w:rsidRDefault="00C56545" w:rsidP="00C56545">
      <w:pPr>
        <w:pStyle w:val="Ttulo"/>
        <w:jc w:val="center"/>
        <w:rPr>
          <w:sz w:val="20"/>
        </w:rPr>
      </w:pPr>
    </w:p>
    <w:p w14:paraId="53D70F72" w14:textId="77777777" w:rsidR="00C56545" w:rsidRDefault="00C56545" w:rsidP="00C56545">
      <w:pPr>
        <w:pStyle w:val="Ttulo"/>
        <w:jc w:val="center"/>
        <w:rPr>
          <w:sz w:val="20"/>
        </w:rPr>
      </w:pPr>
    </w:p>
    <w:p w14:paraId="31CE443E" w14:textId="77777777" w:rsidR="00C56545" w:rsidRDefault="00C56545" w:rsidP="00C56545">
      <w:pPr>
        <w:pStyle w:val="Ttulo"/>
        <w:jc w:val="center"/>
        <w:rPr>
          <w:sz w:val="20"/>
        </w:rPr>
      </w:pPr>
    </w:p>
    <w:p w14:paraId="598006A6" w14:textId="77777777" w:rsidR="00C56545" w:rsidRDefault="00C56545" w:rsidP="00C56545">
      <w:pPr>
        <w:pStyle w:val="Ttulo"/>
        <w:jc w:val="center"/>
        <w:rPr>
          <w:sz w:val="20"/>
        </w:rPr>
      </w:pPr>
    </w:p>
    <w:p w14:paraId="550528BC" w14:textId="77777777" w:rsidR="00C56545" w:rsidRDefault="00C56545" w:rsidP="00C56545">
      <w:pPr>
        <w:pStyle w:val="Ttulo"/>
        <w:jc w:val="center"/>
        <w:rPr>
          <w:sz w:val="20"/>
        </w:rPr>
      </w:pPr>
    </w:p>
    <w:p w14:paraId="776BE6A4" w14:textId="77777777" w:rsidR="00C56545" w:rsidRDefault="00C56545" w:rsidP="00C56545">
      <w:pPr>
        <w:pStyle w:val="Ttulo"/>
        <w:jc w:val="center"/>
        <w:rPr>
          <w:sz w:val="20"/>
        </w:rPr>
      </w:pPr>
    </w:p>
    <w:p w14:paraId="1353B9F5" w14:textId="469955CB" w:rsidR="00C56545" w:rsidRDefault="00C56545" w:rsidP="00C56545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lastRenderedPageBreak/>
        <w:t xml:space="preserve">Figura nº </w:t>
      </w:r>
      <w:r>
        <w:rPr>
          <w:color w:val="000000" w:themeColor="text1"/>
          <w:sz w:val="20"/>
        </w:rPr>
        <w:t>14</w:t>
      </w:r>
      <w:r w:rsidRPr="006E6EF2">
        <w:rPr>
          <w:color w:val="000000" w:themeColor="text1"/>
          <w:sz w:val="20"/>
        </w:rPr>
        <w:t xml:space="preserve">: </w:t>
      </w:r>
      <w:proofErr w:type="spellStart"/>
      <w:r w:rsidRPr="006E6EF2">
        <w:rPr>
          <w:color w:val="000000" w:themeColor="text1"/>
          <w:sz w:val="20"/>
        </w:rPr>
        <w:t>Wireframe</w:t>
      </w:r>
      <w:proofErr w:type="spellEnd"/>
      <w:r w:rsidRPr="006E6EF2">
        <w:rPr>
          <w:color w:val="000000" w:themeColor="text1"/>
          <w:sz w:val="20"/>
        </w:rPr>
        <w:t xml:space="preserve"> </w:t>
      </w:r>
      <w:r w:rsidRPr="00724C49">
        <w:rPr>
          <w:sz w:val="20"/>
        </w:rPr>
        <w:t>do site</w:t>
      </w:r>
      <w:r>
        <w:rPr>
          <w:sz w:val="20"/>
        </w:rPr>
        <w:t xml:space="preserve"> </w:t>
      </w:r>
      <w:proofErr w:type="spellStart"/>
      <w:r>
        <w:rPr>
          <w:sz w:val="20"/>
        </w:rPr>
        <w:t>Esencia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Bella</w:t>
      </w:r>
      <w:proofErr w:type="spellEnd"/>
    </w:p>
    <w:p w14:paraId="660C9D02" w14:textId="7A0BF5C2" w:rsidR="005F33C0" w:rsidRDefault="00C56545" w:rsidP="007C575F">
      <w:pPr>
        <w:jc w:val="center"/>
        <w:rPr>
          <w:b/>
          <w:caps w:val="0"/>
          <w:szCs w:val="24"/>
        </w:rPr>
      </w:pPr>
      <w:r w:rsidRPr="00C56545">
        <w:rPr>
          <w:b/>
          <w:caps w:val="0"/>
          <w:noProof/>
          <w:szCs w:val="24"/>
        </w:rPr>
        <w:drawing>
          <wp:inline distT="0" distB="0" distL="0" distR="0" wp14:anchorId="37E000F3" wp14:editId="283AF088">
            <wp:extent cx="5760720" cy="3404235"/>
            <wp:effectExtent l="0" t="0" r="0" b="5715"/>
            <wp:docPr id="1569970416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70416" name="Imagem 1" descr="Interface gráfica do usuário, Texto, Aplicativo, Email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AF24" w14:textId="069632B8" w:rsidR="00C56545" w:rsidRPr="00C56545" w:rsidRDefault="00C56545" w:rsidP="00C56545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70033017" w14:textId="77777777" w:rsidR="00C56545" w:rsidRPr="007C575F" w:rsidRDefault="00C56545" w:rsidP="007C575F">
      <w:pPr>
        <w:jc w:val="center"/>
        <w:rPr>
          <w:b/>
          <w:caps w:val="0"/>
          <w:szCs w:val="24"/>
        </w:rPr>
      </w:pPr>
    </w:p>
    <w:p w14:paraId="0B1C8867" w14:textId="4D801C9A" w:rsidR="00367537" w:rsidRPr="00CD2591" w:rsidRDefault="00BB0B31" w:rsidP="00DE4DEB">
      <w:pPr>
        <w:pStyle w:val="Ttulo"/>
        <w:numPr>
          <w:ilvl w:val="0"/>
          <w:numId w:val="22"/>
        </w:numPr>
        <w:outlineLvl w:val="0"/>
        <w:rPr>
          <w:b/>
          <w:bCs/>
          <w:color w:val="000000" w:themeColor="text1"/>
          <w:szCs w:val="24"/>
        </w:rPr>
      </w:pPr>
      <w:bookmarkStart w:id="25" w:name="_Toc169864719"/>
      <w:r w:rsidRPr="00CD2591">
        <w:rPr>
          <w:b/>
          <w:bCs/>
          <w:color w:val="000000" w:themeColor="text1"/>
          <w:szCs w:val="24"/>
        </w:rPr>
        <w:t xml:space="preserve">CONSIDERAÇÕES </w:t>
      </w:r>
      <w:bookmarkEnd w:id="25"/>
      <w:r w:rsidR="00E71BBE">
        <w:rPr>
          <w:b/>
          <w:bCs/>
          <w:color w:val="000000" w:themeColor="text1"/>
          <w:szCs w:val="24"/>
        </w:rPr>
        <w:t>PARCIAIS</w:t>
      </w:r>
    </w:p>
    <w:p w14:paraId="1CD47463" w14:textId="77777777" w:rsidR="00842EA1" w:rsidRDefault="00842EA1" w:rsidP="00842EA1">
      <w:pPr>
        <w:pStyle w:val="Ttulo"/>
        <w:ind w:left="360" w:firstLine="0"/>
        <w:outlineLvl w:val="0"/>
        <w:rPr>
          <w:bCs/>
          <w:szCs w:val="24"/>
        </w:rPr>
      </w:pPr>
      <w:r w:rsidRPr="00842EA1">
        <w:rPr>
          <w:bCs/>
          <w:szCs w:val="24"/>
        </w:rPr>
        <w:t xml:space="preserve">A interação entre o grupo é eficaz, porém, não há uma participação ativa de todos os membros, fator decisivo para as ações. Toda a realização de tarefas concedida é e foi compreendida. </w:t>
      </w:r>
    </w:p>
    <w:p w14:paraId="2DE41A9C" w14:textId="75DC329F" w:rsidR="001524A2" w:rsidRDefault="00B95109" w:rsidP="001524A2">
      <w:pPr>
        <w:pStyle w:val="Ttulo"/>
        <w:ind w:left="360" w:firstLine="0"/>
        <w:outlineLvl w:val="0"/>
        <w:rPr>
          <w:bCs/>
          <w:szCs w:val="24"/>
        </w:rPr>
      </w:pPr>
      <w:r>
        <w:rPr>
          <w:bCs/>
          <w:szCs w:val="24"/>
        </w:rPr>
        <w:tab/>
      </w:r>
      <w:r w:rsidR="00D17449">
        <w:rPr>
          <w:bCs/>
          <w:szCs w:val="24"/>
        </w:rPr>
        <w:t>Nas aulas, há discussões</w:t>
      </w:r>
      <w:r w:rsidR="00D17449" w:rsidRPr="00842EA1">
        <w:rPr>
          <w:bCs/>
          <w:szCs w:val="24"/>
        </w:rPr>
        <w:t xml:space="preserve"> sobre</w:t>
      </w:r>
      <w:r w:rsidR="00344A1D">
        <w:rPr>
          <w:bCs/>
          <w:szCs w:val="24"/>
        </w:rPr>
        <w:t xml:space="preserve"> o tema</w:t>
      </w:r>
      <w:r w:rsidR="00842EA1" w:rsidRPr="00842EA1">
        <w:rPr>
          <w:bCs/>
          <w:szCs w:val="24"/>
        </w:rPr>
        <w:t xml:space="preserve"> e </w:t>
      </w:r>
      <w:r w:rsidR="00D17449">
        <w:rPr>
          <w:bCs/>
          <w:szCs w:val="24"/>
        </w:rPr>
        <w:t xml:space="preserve">a </w:t>
      </w:r>
      <w:r w:rsidR="00842EA1" w:rsidRPr="00842EA1">
        <w:rPr>
          <w:bCs/>
          <w:szCs w:val="24"/>
        </w:rPr>
        <w:t xml:space="preserve">revisão </w:t>
      </w:r>
      <w:r w:rsidR="00A53C4B">
        <w:rPr>
          <w:bCs/>
          <w:szCs w:val="24"/>
        </w:rPr>
        <w:t>do qu</w:t>
      </w:r>
      <w:r w:rsidR="00842EA1" w:rsidRPr="00842EA1">
        <w:rPr>
          <w:bCs/>
          <w:szCs w:val="24"/>
        </w:rPr>
        <w:t xml:space="preserve">e já foi concluída, cada parte é esclarecida com troca de ideia e experiências, enriquecendo o processo de pesquisa e análise. O grupo demonstrou uma abordagem apropriada. </w:t>
      </w:r>
    </w:p>
    <w:p w14:paraId="4B4A7673" w14:textId="22DD8EFE" w:rsidR="001524A2" w:rsidRDefault="001524A2" w:rsidP="001524A2">
      <w:pPr>
        <w:pStyle w:val="Ttulo"/>
        <w:ind w:left="360" w:firstLine="0"/>
        <w:outlineLvl w:val="0"/>
        <w:rPr>
          <w:bCs/>
          <w:szCs w:val="24"/>
        </w:rPr>
      </w:pPr>
      <w:r>
        <w:rPr>
          <w:bCs/>
          <w:szCs w:val="24"/>
        </w:rPr>
        <w:lastRenderedPageBreak/>
        <w:tab/>
      </w:r>
      <w:r w:rsidR="00842EA1" w:rsidRPr="00842EA1">
        <w:rPr>
          <w:bCs/>
          <w:szCs w:val="24"/>
        </w:rPr>
        <w:t>Dessa forma, as considerações parciais ressaltam a importância da colaboração de cada integrante do grupo para o sucesso do trabalho</w:t>
      </w:r>
      <w:r w:rsidR="00A53C4B">
        <w:rPr>
          <w:bCs/>
          <w:szCs w:val="24"/>
        </w:rPr>
        <w:t>,</w:t>
      </w:r>
      <w:r w:rsidR="00842EA1" w:rsidRPr="00842EA1">
        <w:rPr>
          <w:bCs/>
          <w:szCs w:val="24"/>
        </w:rPr>
        <w:t xml:space="preserve"> </w:t>
      </w:r>
      <w:r w:rsidR="00A53C4B">
        <w:rPr>
          <w:bCs/>
          <w:szCs w:val="24"/>
        </w:rPr>
        <w:t>e</w:t>
      </w:r>
      <w:r w:rsidR="00842EA1" w:rsidRPr="00842EA1">
        <w:rPr>
          <w:bCs/>
          <w:szCs w:val="24"/>
        </w:rPr>
        <w:t xml:space="preserve"> para a obtenção de resultados satisfatórios.</w:t>
      </w:r>
    </w:p>
    <w:p w14:paraId="2E638FF3" w14:textId="5FCB3712" w:rsidR="006A6CAA" w:rsidRPr="00F005C1" w:rsidRDefault="00F005C1" w:rsidP="00F005C1">
      <w:pPr>
        <w:pStyle w:val="Ttulo"/>
        <w:ind w:left="360" w:firstLine="0"/>
        <w:outlineLvl w:val="0"/>
        <w:rPr>
          <w:b/>
          <w:bCs/>
        </w:rPr>
      </w:pPr>
      <w:r>
        <w:rPr>
          <w:b/>
          <w:bCs/>
        </w:rPr>
        <w:t>8.</w:t>
      </w:r>
      <w:r w:rsidR="00584A3A" w:rsidRPr="001524A2">
        <w:rPr>
          <w:b/>
          <w:bCs/>
        </w:rPr>
        <w:t xml:space="preserve"> </w:t>
      </w:r>
      <w:r w:rsidR="008D1ECF" w:rsidRPr="001524A2">
        <w:rPr>
          <w:b/>
          <w:bCs/>
        </w:rPr>
        <w:t>CONCLUS</w:t>
      </w:r>
      <w:r w:rsidR="00B95109" w:rsidRPr="001524A2">
        <w:rPr>
          <w:b/>
          <w:bCs/>
        </w:rPr>
        <w:t>Ã</w:t>
      </w:r>
      <w:r w:rsidR="008D1ECF" w:rsidRPr="001524A2">
        <w:rPr>
          <w:b/>
          <w:bCs/>
        </w:rPr>
        <w:t>O</w:t>
      </w:r>
    </w:p>
    <w:p w14:paraId="5B0CB682" w14:textId="21B4179B" w:rsidR="007649D2" w:rsidRDefault="00344A1D" w:rsidP="00D2338C">
      <w:pPr>
        <w:pStyle w:val="Ttulo"/>
      </w:pPr>
      <w:r>
        <w:t xml:space="preserve">Portanto, </w:t>
      </w:r>
      <w:r w:rsidR="00F00C8B" w:rsidRPr="007649D2">
        <w:t xml:space="preserve">este trabalho não é apenas uma aplicação prática dos conhecimentos </w:t>
      </w:r>
      <w:r w:rsidR="0026233A" w:rsidRPr="007649D2">
        <w:t>adquiridos no curso Técnico em I</w:t>
      </w:r>
      <w:r w:rsidR="00F00C8B" w:rsidRPr="007649D2">
        <w:t>nform</w:t>
      </w:r>
      <w:r w:rsidR="00986F1E" w:rsidRPr="007649D2">
        <w:t>ática para Internet; ele também r</w:t>
      </w:r>
      <w:r w:rsidR="0026233A" w:rsidRPr="007649D2">
        <w:t>eflete uma compreensão profunda das necessidades do setor e a importância da tecnologia na gestão eficiente de serviços estéticos. Tal sistema visa facilitar a comunicação com os clientes, como também otimizar o gerenciamento interno, abordando ques</w:t>
      </w:r>
      <w:r w:rsidR="007649D2">
        <w:t xml:space="preserve">tões críticas como agendamento </w:t>
      </w:r>
      <w:r w:rsidR="0026233A" w:rsidRPr="007649D2">
        <w:t xml:space="preserve">e promoção dos serviços. </w:t>
      </w:r>
    </w:p>
    <w:p w14:paraId="2B0DA0F8" w14:textId="33F2328E" w:rsidR="00F40B16" w:rsidRDefault="0026233A" w:rsidP="007649D2">
      <w:pPr>
        <w:pStyle w:val="Ttulo"/>
        <w:rPr>
          <w:b/>
          <w:bCs/>
          <w:szCs w:val="24"/>
        </w:rPr>
      </w:pPr>
      <w:r w:rsidRPr="007649D2">
        <w:t>Ao</w:t>
      </w:r>
      <w:r w:rsidR="00F00C8B" w:rsidRPr="007649D2">
        <w:t xml:space="preserve"> abordar as dificuldades enfrentadas por profissionais da beleza e oferecer soluções tecnológicas, o projeto se alinha com as melhores práticas de gestão e inovação no setor.</w:t>
      </w:r>
    </w:p>
    <w:p w14:paraId="378F84BD" w14:textId="77777777" w:rsidR="007649D2" w:rsidRPr="00C55A03" w:rsidRDefault="007649D2" w:rsidP="007649D2">
      <w:pPr>
        <w:pStyle w:val="Ttulo"/>
        <w:rPr>
          <w:b/>
          <w:bCs/>
          <w:szCs w:val="24"/>
        </w:rPr>
      </w:pPr>
    </w:p>
    <w:p w14:paraId="327AD67B" w14:textId="58F0E06A" w:rsidR="00211047" w:rsidRDefault="00584A3A" w:rsidP="00584A3A">
      <w:pPr>
        <w:pStyle w:val="Ttulo"/>
        <w:ind w:firstLine="0"/>
        <w:outlineLvl w:val="0"/>
        <w:rPr>
          <w:b/>
          <w:bCs/>
          <w:szCs w:val="24"/>
        </w:rPr>
      </w:pPr>
      <w:bookmarkStart w:id="26" w:name="_Toc169864720"/>
      <w:r>
        <w:rPr>
          <w:b/>
          <w:bCs/>
          <w:szCs w:val="24"/>
        </w:rPr>
        <w:t xml:space="preserve">9. </w:t>
      </w:r>
      <w:r w:rsidR="00367537" w:rsidRPr="00C55A03">
        <w:rPr>
          <w:b/>
          <w:bCs/>
          <w:szCs w:val="24"/>
        </w:rPr>
        <w:t>REFERÊNCIAS</w:t>
      </w:r>
      <w:bookmarkEnd w:id="26"/>
    </w:p>
    <w:p w14:paraId="72D70319" w14:textId="78537B97" w:rsidR="00211047" w:rsidRPr="001524A2" w:rsidRDefault="00211047" w:rsidP="001524A2">
      <w:pPr>
        <w:pStyle w:val="Ttulo"/>
        <w:ind w:firstLine="0"/>
        <w:outlineLvl w:val="0"/>
        <w:rPr>
          <w:b/>
          <w:bCs/>
          <w:szCs w:val="24"/>
        </w:rPr>
      </w:pPr>
      <w:r w:rsidRPr="00211047">
        <w:rPr>
          <w:color w:val="000000" w:themeColor="text1"/>
          <w:sz w:val="20"/>
        </w:rPr>
        <w:t>BASTOS, Rafael Queiroz. </w:t>
      </w:r>
      <w:r w:rsidRPr="00211047">
        <w:rPr>
          <w:b/>
          <w:bCs/>
          <w:color w:val="000000" w:themeColor="text1"/>
          <w:sz w:val="20"/>
        </w:rPr>
        <w:t>O que é o mapa do site?</w:t>
      </w:r>
      <w:r w:rsidRPr="00211047">
        <w:rPr>
          <w:color w:val="000000" w:themeColor="text1"/>
          <w:sz w:val="20"/>
        </w:rPr>
        <w:t xml:space="preserve"> como gerar um </w:t>
      </w:r>
      <w:proofErr w:type="spellStart"/>
      <w:r w:rsidRPr="00211047">
        <w:rPr>
          <w:color w:val="000000" w:themeColor="text1"/>
          <w:sz w:val="20"/>
        </w:rPr>
        <w:t>sitemap</w:t>
      </w:r>
      <w:proofErr w:type="spellEnd"/>
      <w:r w:rsidRPr="00211047">
        <w:rPr>
          <w:color w:val="000000" w:themeColor="text1"/>
          <w:sz w:val="20"/>
        </w:rPr>
        <w:t>? 19/08/2024. Disponível em: https://www.godaddy.com/resources/br/artigos/o-que-e-mapa-do-site. Acesso em: 18 out. 2024.</w:t>
      </w:r>
    </w:p>
    <w:p w14:paraId="629B8C5D" w14:textId="369E52B0" w:rsidR="006C2220" w:rsidRPr="00CA5E04" w:rsidRDefault="00810DD1" w:rsidP="006171FD">
      <w:pPr>
        <w:pStyle w:val="Ttulo1"/>
      </w:pPr>
      <w:r w:rsidRPr="00CA5E04">
        <w:t xml:space="preserve">BRASIL. </w:t>
      </w:r>
      <w:proofErr w:type="spellStart"/>
      <w:r w:rsidRPr="00CA5E04">
        <w:t>PRESIDêNCIA</w:t>
      </w:r>
      <w:proofErr w:type="spellEnd"/>
      <w:r w:rsidRPr="00CA5E04">
        <w:t xml:space="preserve"> DA </w:t>
      </w:r>
      <w:proofErr w:type="spellStart"/>
      <w:r w:rsidRPr="00CA5E04">
        <w:t>REPðBLICA</w:t>
      </w:r>
      <w:proofErr w:type="spellEnd"/>
      <w:proofErr w:type="gramStart"/>
      <w:r w:rsidRPr="00CA5E04">
        <w:t>. .</w:t>
      </w:r>
      <w:proofErr w:type="gramEnd"/>
      <w:r w:rsidRPr="00CA5E04">
        <w:t> </w:t>
      </w:r>
      <w:r w:rsidRPr="00CA5E04">
        <w:rPr>
          <w:rStyle w:val="Forte"/>
        </w:rPr>
        <w:t>Código Civil | Lei no 10.406, de 10 de janeiro de 2002</w:t>
      </w:r>
      <w:r w:rsidRPr="00CA5E04">
        <w:t>. Disponível em: https://www.jusbrasil.com.br/legislacao/91577/codigo-civil-lei-10406-02#art-417. Acesso em: 22 maio 2024.</w:t>
      </w:r>
    </w:p>
    <w:p w14:paraId="0464AE05" w14:textId="7A00E0F9" w:rsidR="00810DD1" w:rsidRDefault="00810DD1" w:rsidP="006171FD">
      <w:pPr>
        <w:pStyle w:val="Ttulo1"/>
      </w:pPr>
    </w:p>
    <w:p w14:paraId="0E3BAA81" w14:textId="2208E025" w:rsidR="00B0334D" w:rsidRPr="00B0334D" w:rsidRDefault="00B0334D" w:rsidP="00B0334D">
      <w:pPr>
        <w:pStyle w:val="Ttulo1"/>
        <w:rPr>
          <w:color w:val="auto"/>
        </w:rPr>
      </w:pPr>
      <w:r w:rsidRPr="00B0334D">
        <w:rPr>
          <w:rStyle w:val="ui-provider"/>
          <w:color w:val="auto"/>
        </w:rPr>
        <w:t xml:space="preserve">BURGESS, Victor. </w:t>
      </w:r>
      <w:r w:rsidRPr="00B0334D">
        <w:rPr>
          <w:rStyle w:val="Forte"/>
          <w:color w:val="auto"/>
        </w:rPr>
        <w:t>Entendendo os principais elementos de um diagrama de caso de uso: Explorando os três componentes essenciais</w:t>
      </w:r>
      <w:r w:rsidRPr="00B0334D">
        <w:rPr>
          <w:rStyle w:val="ui-provider"/>
          <w:color w:val="auto"/>
        </w:rPr>
        <w:t xml:space="preserve">: três elementos em um diagrama de caso de uso. Três elementos em um diagrama de caso </w:t>
      </w:r>
      <w:r w:rsidRPr="00B0334D">
        <w:rPr>
          <w:rStyle w:val="ui-provider"/>
          <w:color w:val="auto"/>
        </w:rPr>
        <w:lastRenderedPageBreak/>
        <w:t xml:space="preserve">de uso. 2023. Disponível em: </w:t>
      </w:r>
      <w:hyperlink r:id="rId30" w:tgtFrame="_blank" w:tooltip="https://shallbd.com/pt/entendendo-os-principais-elementos-de-um-diagrama-de-caso-de-uso-explorando-os-tres-componentes-essenciais/" w:history="1">
        <w:r w:rsidRPr="00B0334D">
          <w:rPr>
            <w:rStyle w:val="Hyperlink"/>
            <w:color w:val="auto"/>
          </w:rPr>
          <w:t>https://shallbd.com/pt/entendendo-os-principais-elementos-de-um-diagrama-de-caso-de-uso-explorando-os-tres-componentes-essenciais/.</w:t>
        </w:r>
      </w:hyperlink>
      <w:r w:rsidRPr="00B0334D">
        <w:rPr>
          <w:rStyle w:val="ui-provider"/>
          <w:color w:val="auto"/>
        </w:rPr>
        <w:t xml:space="preserve"> Acesso em: 14 ago. 2024.</w:t>
      </w:r>
    </w:p>
    <w:p w14:paraId="6314648F" w14:textId="77777777" w:rsidR="00B0334D" w:rsidRDefault="00B0334D" w:rsidP="006171FD">
      <w:pPr>
        <w:pStyle w:val="Ttulo1"/>
      </w:pPr>
    </w:p>
    <w:p w14:paraId="2574AE50" w14:textId="3DA44C6A" w:rsidR="00A11E53" w:rsidRPr="00CA5E04" w:rsidRDefault="00A11E53" w:rsidP="006171FD">
      <w:pPr>
        <w:pStyle w:val="Ttulo1"/>
      </w:pPr>
      <w:r w:rsidRPr="00CA5E04">
        <w:t xml:space="preserve">CAETANO, Gustavo. </w:t>
      </w:r>
      <w:r w:rsidRPr="00CA5E04">
        <w:rPr>
          <w:b/>
          <w:bCs/>
        </w:rPr>
        <w:t>Transformação Digital no setor de beleza: reinvenção a partir da tecnologia</w:t>
      </w:r>
      <w:r w:rsidRPr="00CA5E04">
        <w:t>. 2022. Disponível em: https://mittechreview.com.br/transformacao-digital-no-setor-de-beleza-reinvencao-a-partir-da-tecnologia/. Acesso em: 10 abr. 2024.</w:t>
      </w:r>
    </w:p>
    <w:p w14:paraId="1EC5E88D" w14:textId="29772791" w:rsidR="00257E29" w:rsidRPr="00CA5E04" w:rsidRDefault="00257E29" w:rsidP="006171FD">
      <w:pPr>
        <w:pStyle w:val="Ttulo1"/>
      </w:pPr>
    </w:p>
    <w:p w14:paraId="1703B92C" w14:textId="282E303F" w:rsidR="00CA5E04" w:rsidRPr="00CA5E04" w:rsidRDefault="00257E29" w:rsidP="006171FD">
      <w:pPr>
        <w:pStyle w:val="Ttulo1"/>
      </w:pPr>
      <w:r w:rsidRPr="00CA5E04">
        <w:t xml:space="preserve">Estadão. (2024). </w:t>
      </w:r>
      <w:r w:rsidRPr="00CA5E04">
        <w:rPr>
          <w:b/>
          <w:bCs/>
        </w:rPr>
        <w:t>Em 2 anos, Brasil abriu 343 mil salões de beleza</w:t>
      </w:r>
      <w:r w:rsidRPr="00CA5E04">
        <w:t>. Disponível em: https://www.estadao.com.br/economia/em-2-anos-brasil-abriu-343-mil-saloes-de-beleza/. Acesso em: 9 ago. 2024.</w:t>
      </w:r>
    </w:p>
    <w:p w14:paraId="0EFDA5C0" w14:textId="77777777" w:rsidR="00CA5E04" w:rsidRPr="00CA5E04" w:rsidRDefault="00CA5E04" w:rsidP="006171FD">
      <w:pPr>
        <w:pStyle w:val="Ttulo1"/>
      </w:pPr>
    </w:p>
    <w:p w14:paraId="01CC8E70" w14:textId="19B6E9FA" w:rsidR="00A11E53" w:rsidRPr="00CA5E04" w:rsidRDefault="00A11E53" w:rsidP="006171FD">
      <w:pPr>
        <w:pStyle w:val="Ttulo1"/>
      </w:pPr>
      <w:r w:rsidRPr="003B4DD4">
        <w:t xml:space="preserve">GARCIA, Gustavo Filipe Barbosa. </w:t>
      </w:r>
      <w:r w:rsidRPr="003B4DD4">
        <w:rPr>
          <w:b/>
          <w:bCs/>
        </w:rPr>
        <w:t>Contrato de parceria em salão de beleza: Lei 13.352/2016.</w:t>
      </w:r>
      <w:r w:rsidRPr="003B4DD4">
        <w:t xml:space="preserve"> 2016. Disponível em: </w:t>
      </w:r>
      <w:hyperlink r:id="rId31" w:history="1">
        <w:r w:rsidR="003B4DD4" w:rsidRPr="003B4DD4">
          <w:rPr>
            <w:rStyle w:val="Hyperlink"/>
            <w:color w:val="000000" w:themeColor="text1"/>
          </w:rPr>
          <w:t>https://blog.grupogen.com.br/juridico/areas-de-interesse/trabalho/contrato-de-parceria-em-salao-de-beleza</w:t>
        </w:r>
      </w:hyperlink>
      <w:r w:rsidR="003B4DD4" w:rsidRPr="003B4DD4">
        <w:t xml:space="preserve"> </w:t>
      </w:r>
      <w:r w:rsidRPr="003B4DD4">
        <w:t>lei</w:t>
      </w:r>
      <w:r w:rsidR="003B4DD4" w:rsidRPr="003B4DD4">
        <w:t xml:space="preserve"> </w:t>
      </w:r>
      <w:r w:rsidRPr="00CA5E04">
        <w:lastRenderedPageBreak/>
        <w:t>133522016/?gad_source=1&amp;gclid=CjwKCAjw_LOwBhBFEiwAmSEQASx7ob82m16pLptQDtsAB7YrVXdTenhaN4IRDmJG7l8FyB7gj_ZmzRoCAk8QAvD_BwE. Acesso em: 03 abr. 2024.</w:t>
      </w:r>
    </w:p>
    <w:p w14:paraId="1F811FA7" w14:textId="41BA6DD2" w:rsidR="00A11E53" w:rsidRDefault="00A11E53" w:rsidP="006171FD">
      <w:pPr>
        <w:pStyle w:val="Ttulo1"/>
      </w:pPr>
    </w:p>
    <w:p w14:paraId="20A2FC58" w14:textId="318EAFAD" w:rsidR="006171FD" w:rsidRPr="006171FD" w:rsidRDefault="006171FD" w:rsidP="00F40B16">
      <w:pPr>
        <w:pStyle w:val="Ttulo1"/>
      </w:pPr>
      <w:r>
        <w:rPr>
          <w:rStyle w:val="ui-provider"/>
        </w:rPr>
        <w:t xml:space="preserve">GUIMARAES, Felipe. </w:t>
      </w:r>
      <w:proofErr w:type="spellStart"/>
      <w:r>
        <w:rPr>
          <w:rStyle w:val="Forte"/>
        </w:rPr>
        <w:t>Wireframe</w:t>
      </w:r>
      <w:proofErr w:type="spellEnd"/>
      <w:r>
        <w:rPr>
          <w:rStyle w:val="Forte"/>
        </w:rPr>
        <w:t xml:space="preserve">: O Que É e Como Criar Um Para Seus Projetos De UX </w:t>
      </w:r>
      <w:proofErr w:type="gramStart"/>
      <w:r>
        <w:rPr>
          <w:rStyle w:val="Forte"/>
        </w:rPr>
        <w:t>Design?</w:t>
      </w:r>
      <w:r>
        <w:rPr>
          <w:rStyle w:val="ui-provider"/>
        </w:rPr>
        <w:t>:</w:t>
      </w:r>
      <w:proofErr w:type="gramEnd"/>
      <w:r>
        <w:rPr>
          <w:rStyle w:val="ui-provider"/>
        </w:rPr>
        <w:t xml:space="preserve"> o que são </w:t>
      </w:r>
      <w:proofErr w:type="spellStart"/>
      <w:r>
        <w:rPr>
          <w:rStyle w:val="ui-provider"/>
        </w:rPr>
        <w:t>wireframes</w:t>
      </w:r>
      <w:proofErr w:type="spellEnd"/>
      <w:r>
        <w:rPr>
          <w:rStyle w:val="ui-provider"/>
        </w:rPr>
        <w:t xml:space="preserve">?. O que são </w:t>
      </w:r>
      <w:proofErr w:type="spellStart"/>
      <w:proofErr w:type="gramStart"/>
      <w:r>
        <w:rPr>
          <w:rStyle w:val="ui-provider"/>
        </w:rPr>
        <w:t>wireframes</w:t>
      </w:r>
      <w:proofErr w:type="spellEnd"/>
      <w:r>
        <w:rPr>
          <w:rStyle w:val="ui-provider"/>
        </w:rPr>
        <w:t>?.</w:t>
      </w:r>
      <w:proofErr w:type="gramEnd"/>
      <w:r>
        <w:rPr>
          <w:rStyle w:val="ui-provider"/>
        </w:rPr>
        <w:t xml:space="preserve"> 14/10/2019. Disponível em: </w:t>
      </w:r>
      <w:hyperlink r:id="rId32" w:tgtFrame="_blank" w:tooltip="https://aelaschool.com/pt/designdeinteracao/wireframe-o-que-e-como-desenhar/" w:history="1">
        <w:r w:rsidRPr="006171FD">
          <w:rPr>
            <w:rStyle w:val="Hyperlink"/>
            <w:color w:val="auto"/>
          </w:rPr>
          <w:t>https://aelaschool.com/pt/designdeinteracao/wireframe-o-que-e-como-desenhar/</w:t>
        </w:r>
        <w:r>
          <w:rPr>
            <w:rStyle w:val="Hyperlink"/>
          </w:rPr>
          <w:t>.</w:t>
        </w:r>
      </w:hyperlink>
      <w:r>
        <w:rPr>
          <w:rStyle w:val="ui-provider"/>
        </w:rPr>
        <w:t xml:space="preserve"> Acesso em: 14 ago. 2024</w:t>
      </w:r>
      <w:r w:rsidR="00F40B16">
        <w:rPr>
          <w:rStyle w:val="ui-provider"/>
        </w:rPr>
        <w:t>.</w:t>
      </w:r>
    </w:p>
    <w:p w14:paraId="2A8E6661" w14:textId="00438529" w:rsidR="002E3DF4" w:rsidRPr="00CA5E04" w:rsidRDefault="002E3DF4" w:rsidP="006171FD">
      <w:pPr>
        <w:pStyle w:val="Ttulo1"/>
      </w:pPr>
      <w:r w:rsidRPr="00CA5E04">
        <w:t xml:space="preserve">MARQUES, Nathalia. </w:t>
      </w:r>
      <w:r w:rsidRPr="00CA5E04">
        <w:rPr>
          <w:b/>
          <w:bCs/>
        </w:rPr>
        <w:t>Pesquisa qualitativa: conceito, características e métodos de análise. conceito, características e métodos de análise. maio-2024</w:t>
      </w:r>
      <w:r w:rsidRPr="00CA5E04">
        <w:t>. Disponível em: https://www.questionpro.com/blog/pt-br/pesquisa-qualitativa/. Acesso em: 11 jun. 2024.</w:t>
      </w:r>
    </w:p>
    <w:p w14:paraId="07E9FFA9" w14:textId="77777777" w:rsidR="002E3DF4" w:rsidRPr="00CA5E04" w:rsidRDefault="002E3DF4" w:rsidP="006171FD">
      <w:pPr>
        <w:pStyle w:val="Ttulo1"/>
      </w:pPr>
    </w:p>
    <w:p w14:paraId="37A80FA7" w14:textId="77777777" w:rsidR="005D634B" w:rsidRPr="00CA5E04" w:rsidRDefault="005D634B" w:rsidP="006171FD">
      <w:pPr>
        <w:pStyle w:val="Ttulo1"/>
      </w:pPr>
      <w:r w:rsidRPr="00CA5E04">
        <w:t>REI ADVOGADO (Brasil). </w:t>
      </w:r>
      <w:r w:rsidRPr="00CA5E04">
        <w:rPr>
          <w:rStyle w:val="Forte"/>
        </w:rPr>
        <w:t>A Importância do Artigo 418 do Código Civil Brasileiro na Responsabilidade Civil</w:t>
      </w:r>
      <w:r w:rsidRPr="00CA5E04">
        <w:t>. Disponível em: https://reyabogado.com/brasil/o-que-diz-o-artigo-418-do-codigo-civil-brasileiro/#google_vignette. Acesso em: 22 maio 2024.</w:t>
      </w:r>
    </w:p>
    <w:p w14:paraId="456D5D2C" w14:textId="77777777" w:rsidR="005D634B" w:rsidRPr="00CA5E04" w:rsidRDefault="005D634B" w:rsidP="006171FD">
      <w:pPr>
        <w:pStyle w:val="Ttulo1"/>
      </w:pPr>
    </w:p>
    <w:p w14:paraId="0F9C4338" w14:textId="77777777" w:rsidR="005D634B" w:rsidRPr="00CA5E04" w:rsidRDefault="005D634B" w:rsidP="006171FD">
      <w:pPr>
        <w:pStyle w:val="Ttulo1"/>
      </w:pPr>
      <w:r w:rsidRPr="00CA5E04">
        <w:t>REI ADVOGADO (Brasil). </w:t>
      </w:r>
      <w:r w:rsidRPr="00CA5E04">
        <w:rPr>
          <w:rStyle w:val="Forte"/>
        </w:rPr>
        <w:t>Análise e explicação do artigo 417 do Código Civil Brasileiro</w:t>
      </w:r>
      <w:r w:rsidRPr="00CA5E04">
        <w:t>. Direitos e deveres contratuais previstos em lei. Disponível em: https://reyabogado.com/brasil/o-que-diz-o-artigo-417-do-codigo-civil/#google_vignette. Acesso em: 22 maio 2024.</w:t>
      </w:r>
    </w:p>
    <w:p w14:paraId="6E755922" w14:textId="619F3428" w:rsidR="002A162A" w:rsidRPr="00CA5E04" w:rsidRDefault="002A162A" w:rsidP="006171FD">
      <w:pPr>
        <w:pStyle w:val="Ttulo1"/>
      </w:pPr>
    </w:p>
    <w:p w14:paraId="15BFEE12" w14:textId="2A951F24" w:rsidR="00B83FFA" w:rsidRDefault="00257E29" w:rsidP="00B83FFA">
      <w:pPr>
        <w:pStyle w:val="Ttulo1"/>
      </w:pPr>
      <w:r w:rsidRPr="00CA5E04">
        <w:t xml:space="preserve">RONDINELLI, Júlia. </w:t>
      </w:r>
      <w:r w:rsidRPr="00CA5E04">
        <w:rPr>
          <w:b/>
          <w:bCs/>
        </w:rPr>
        <w:t>Primeiro trimestre de 2021: vendas no e-commerce têm alta de 57,4% em comparação ao mesmo período de 2020</w:t>
      </w:r>
      <w:r w:rsidRPr="00CA5E04">
        <w:t>. 2021. Disponível em: https://www.ecommercebrasil.com.br/noticias/primeiro-trimestre-de-2021-vendas-alta-de-57?utm_source=perplexity. Acesso em: 09 ago. 2024.</w:t>
      </w:r>
    </w:p>
    <w:p w14:paraId="35D87687" w14:textId="77777777" w:rsidR="00B83FFA" w:rsidRPr="00B83FFA" w:rsidRDefault="00B83FFA" w:rsidP="00B83FFA"/>
    <w:p w14:paraId="4C3060C7" w14:textId="77777777" w:rsidR="00B83FFA" w:rsidRPr="00CA5E04" w:rsidRDefault="00B83FFA" w:rsidP="00B83FFA">
      <w:pPr>
        <w:pStyle w:val="Ttulo1"/>
        <w:rPr>
          <w:rStyle w:val="ui-provider"/>
        </w:rPr>
      </w:pPr>
      <w:r w:rsidRPr="00CA5E04">
        <w:rPr>
          <w:rStyle w:val="ui-provider"/>
        </w:rPr>
        <w:t xml:space="preserve">MOLINA, </w:t>
      </w:r>
      <w:proofErr w:type="spellStart"/>
      <w:r w:rsidRPr="00CA5E04">
        <w:rPr>
          <w:rStyle w:val="ui-provider"/>
        </w:rPr>
        <w:t>Jesús</w:t>
      </w:r>
      <w:proofErr w:type="spellEnd"/>
      <w:r w:rsidRPr="00CA5E04">
        <w:rPr>
          <w:rStyle w:val="ui-provider"/>
        </w:rPr>
        <w:t xml:space="preserve"> García; </w:t>
      </w:r>
      <w:proofErr w:type="spellStart"/>
      <w:r w:rsidRPr="00CA5E04">
        <w:rPr>
          <w:rStyle w:val="ui-provider"/>
        </w:rPr>
        <w:t>Ortín</w:t>
      </w:r>
      <w:proofErr w:type="spellEnd"/>
      <w:r w:rsidRPr="00CA5E04">
        <w:rPr>
          <w:rStyle w:val="ui-provider"/>
        </w:rPr>
        <w:t xml:space="preserve">, M. José; </w:t>
      </w:r>
      <w:proofErr w:type="spellStart"/>
      <w:r w:rsidRPr="00CA5E04">
        <w:rPr>
          <w:rStyle w:val="ui-provider"/>
        </w:rPr>
        <w:t>Moros</w:t>
      </w:r>
      <w:proofErr w:type="spellEnd"/>
      <w:r w:rsidRPr="00CA5E04">
        <w:rPr>
          <w:rStyle w:val="ui-provider"/>
        </w:rPr>
        <w:t xml:space="preserve">, </w:t>
      </w:r>
      <w:proofErr w:type="spellStart"/>
      <w:r w:rsidRPr="00CA5E04">
        <w:rPr>
          <w:rStyle w:val="ui-provider"/>
        </w:rPr>
        <w:t>Begoña</w:t>
      </w:r>
      <w:proofErr w:type="spellEnd"/>
      <w:r w:rsidRPr="00CA5E04">
        <w:rPr>
          <w:rStyle w:val="ui-provider"/>
        </w:rPr>
        <w:t xml:space="preserve">; Nicolás, Joaquín; </w:t>
      </w:r>
      <w:proofErr w:type="spellStart"/>
      <w:r w:rsidRPr="00CA5E04">
        <w:rPr>
          <w:rStyle w:val="ui-provider"/>
        </w:rPr>
        <w:t>Toval</w:t>
      </w:r>
      <w:proofErr w:type="spellEnd"/>
      <w:r w:rsidRPr="00CA5E04">
        <w:rPr>
          <w:rStyle w:val="ui-provider"/>
        </w:rPr>
        <w:t xml:space="preserve">, </w:t>
      </w:r>
      <w:proofErr w:type="spellStart"/>
      <w:r w:rsidRPr="00CA5E04">
        <w:rPr>
          <w:rStyle w:val="ui-provider"/>
        </w:rPr>
        <w:t>Ambrosio</w:t>
      </w:r>
      <w:proofErr w:type="spellEnd"/>
      <w:r w:rsidRPr="00CA5E04">
        <w:rPr>
          <w:rStyle w:val="ui-provider"/>
        </w:rPr>
        <w:t xml:space="preserve">. </w:t>
      </w:r>
      <w:r w:rsidRPr="00CA5E04">
        <w:rPr>
          <w:rStyle w:val="Forte"/>
          <w:b w:val="0"/>
          <w:bCs w:val="0"/>
        </w:rPr>
        <w:t xml:space="preserve">De Los </w:t>
      </w:r>
      <w:proofErr w:type="spellStart"/>
      <w:r w:rsidRPr="00CA5E04">
        <w:rPr>
          <w:rStyle w:val="Forte"/>
          <w:b w:val="0"/>
          <w:bCs w:val="0"/>
        </w:rPr>
        <w:t>Procesos</w:t>
      </w:r>
      <w:proofErr w:type="spellEnd"/>
      <w:r w:rsidRPr="00CA5E04">
        <w:rPr>
          <w:rStyle w:val="Forte"/>
          <w:b w:val="0"/>
          <w:bCs w:val="0"/>
        </w:rPr>
        <w:t xml:space="preserve"> Del Negocio A Los Casos De Uso</w:t>
      </w:r>
      <w:r w:rsidRPr="00CA5E04">
        <w:rPr>
          <w:rStyle w:val="ui-provider"/>
        </w:rPr>
        <w:t xml:space="preserve">. 2000. Disponível em: </w:t>
      </w:r>
      <w:hyperlink r:id="rId33" w:tgtFrame="_blank" w:tooltip="http://dis.um.es/~jmolina/jis2000modeladonegocio.pdf." w:history="1">
        <w:r w:rsidRPr="00CA5E04">
          <w:rPr>
            <w:rStyle w:val="Hyperlink"/>
            <w:color w:val="000000" w:themeColor="text1"/>
            <w:u w:val="none"/>
          </w:rPr>
          <w:t>Http://Dis.Um.Es/~Jmolina/Jis2000modeladonegocio.Pdf.</w:t>
        </w:r>
      </w:hyperlink>
      <w:r w:rsidRPr="00CA5E04">
        <w:rPr>
          <w:rStyle w:val="ui-provider"/>
        </w:rPr>
        <w:t xml:space="preserve"> Acesso em: 14 Jun. 2024.</w:t>
      </w:r>
    </w:p>
    <w:p w14:paraId="4C0CF23F" w14:textId="77777777" w:rsidR="00257E29" w:rsidRPr="00CA5E04" w:rsidRDefault="00257E29" w:rsidP="006171FD">
      <w:pPr>
        <w:pStyle w:val="Ttulo1"/>
      </w:pPr>
    </w:p>
    <w:p w14:paraId="631FBDB6" w14:textId="2DD66523" w:rsidR="002A162A" w:rsidRDefault="002A162A" w:rsidP="006171FD">
      <w:pPr>
        <w:pStyle w:val="Ttulo1"/>
      </w:pPr>
      <w:r w:rsidRPr="00CA5E04">
        <w:t xml:space="preserve">SERASA EXPERIAN. </w:t>
      </w:r>
      <w:r w:rsidRPr="00CA5E04">
        <w:rPr>
          <w:b/>
          <w:bCs/>
        </w:rPr>
        <w:t xml:space="preserve">Pesquisa descritiva: o que é e como </w:t>
      </w:r>
      <w:proofErr w:type="gramStart"/>
      <w:r w:rsidRPr="00CA5E04">
        <w:rPr>
          <w:b/>
          <w:bCs/>
        </w:rPr>
        <w:t>funciona?</w:t>
      </w:r>
      <w:r w:rsidRPr="00CA5E04">
        <w:t>:</w:t>
      </w:r>
      <w:proofErr w:type="gramEnd"/>
      <w:r w:rsidRPr="00CA5E04">
        <w:t xml:space="preserve"> o que é pesquisa descritiva?. O que é pesquisa </w:t>
      </w:r>
      <w:proofErr w:type="gramStart"/>
      <w:r w:rsidRPr="00CA5E04">
        <w:t>descritiva?.</w:t>
      </w:r>
      <w:proofErr w:type="gramEnd"/>
      <w:r w:rsidRPr="00CA5E04">
        <w:t xml:space="preserve"> 22/03/2023. Disponível em: https://www.serasaexperian.com.br/conteudos/marketing/pesquisa-descritiva-o-que-e-e-como-funciona/#:~:text=O%20que%20%C3%A9%20pesquisa%20descritiva,aprofunda%20no%20porqu%C3%AA%20dessas%20caracter%C3%ADsticas. Acesso em: 11 jun. 2024.</w:t>
      </w:r>
    </w:p>
    <w:p w14:paraId="14F2C177" w14:textId="77777777" w:rsidR="00B83FFA" w:rsidRPr="00B83FFA" w:rsidRDefault="00B83FFA" w:rsidP="00B83FFA"/>
    <w:p w14:paraId="78CB73D6" w14:textId="627E9E3A" w:rsidR="005D634B" w:rsidRDefault="00B83FFA" w:rsidP="006171FD">
      <w:pPr>
        <w:pStyle w:val="Ttulo1"/>
        <w:rPr>
          <w:rStyle w:val="ui-provider"/>
        </w:rPr>
      </w:pPr>
      <w:r w:rsidRPr="00CA5E04">
        <w:rPr>
          <w:rStyle w:val="ui-provider"/>
        </w:rPr>
        <w:t xml:space="preserve">SOUSA, Angélica Silva de; OLIVEIRA, Guilherme Saramago de; ALVES, Laís Hilário. </w:t>
      </w:r>
      <w:r w:rsidRPr="00CA5E04">
        <w:rPr>
          <w:rStyle w:val="Forte"/>
        </w:rPr>
        <w:t>A PESQUISA BIBLIOGRÁFICA: PRINCÍPIOS E FUNDAMENTOS</w:t>
      </w:r>
      <w:r w:rsidRPr="00CA5E04">
        <w:rPr>
          <w:rStyle w:val="ui-provider"/>
        </w:rPr>
        <w:t xml:space="preserve">. 2021. Disponível em: </w:t>
      </w:r>
      <w:hyperlink r:id="rId34" w:tgtFrame="_blank" w:tooltip="https://www.passeidireto.com/arquivo/109708785/2336-texto-do-artigo-8432-1-10-20210308." w:history="1">
        <w:r w:rsidRPr="00CA5E04">
          <w:rPr>
            <w:rStyle w:val="Hyperlink"/>
            <w:color w:val="000000" w:themeColor="text1"/>
            <w:u w:val="none"/>
          </w:rPr>
          <w:t>https://www.passeidireto.com/arquivo/109708785/2336-texto-do-artigo-8432-1-10-20210308.</w:t>
        </w:r>
      </w:hyperlink>
      <w:r w:rsidRPr="00CA5E04">
        <w:rPr>
          <w:rStyle w:val="ui-provider"/>
        </w:rPr>
        <w:t xml:space="preserve"> Acesso em: 14 jun. 2024</w:t>
      </w:r>
    </w:p>
    <w:p w14:paraId="2E890B49" w14:textId="77777777" w:rsidR="00B83FFA" w:rsidRPr="00B83FFA" w:rsidRDefault="00B83FFA" w:rsidP="00B83FFA"/>
    <w:p w14:paraId="02539764" w14:textId="0F6D4CD5" w:rsidR="00BF1270" w:rsidRPr="00CA5E04" w:rsidRDefault="00A11E53" w:rsidP="006171FD">
      <w:pPr>
        <w:pStyle w:val="Ttulo1"/>
      </w:pPr>
      <w:r w:rsidRPr="00CA5E04">
        <w:t xml:space="preserve">TARRIO, Renata. </w:t>
      </w:r>
      <w:r w:rsidRPr="00CA5E04">
        <w:rPr>
          <w:b/>
          <w:bCs/>
        </w:rPr>
        <w:t>Salões de beleza crescem em 2022:</w:t>
      </w:r>
      <w:r w:rsidRPr="00CA5E04">
        <w:t xml:space="preserve"> veja dados animadores para o setor. 2022. Disponível em: https://negociosdebeleza.beautyfair.com.br/saloes-de-beleza-crescem-em-2022-veja-dados-animadores-para-o-setor/. Acesso em: 26 mar. 2024.</w:t>
      </w:r>
    </w:p>
    <w:p w14:paraId="16C495C4" w14:textId="77777777" w:rsidR="00842EA1" w:rsidRPr="00CA5E04" w:rsidRDefault="00842EA1" w:rsidP="006171FD">
      <w:pPr>
        <w:pStyle w:val="Ttulo1"/>
        <w:rPr>
          <w:rStyle w:val="ui-provider"/>
        </w:rPr>
      </w:pPr>
    </w:p>
    <w:p w14:paraId="32C1D8E6" w14:textId="77777777" w:rsidR="003B4DD4" w:rsidRDefault="003B4DD4" w:rsidP="003B4DD4"/>
    <w:p w14:paraId="22E83A51" w14:textId="77777777" w:rsidR="00584A3A" w:rsidRDefault="00584A3A" w:rsidP="003B4DD4"/>
    <w:p w14:paraId="1C3F3D59" w14:textId="77777777" w:rsidR="00584A3A" w:rsidRDefault="00584A3A" w:rsidP="003B4DD4"/>
    <w:p w14:paraId="41214504" w14:textId="77777777" w:rsidR="00584A3A" w:rsidRDefault="00584A3A" w:rsidP="003B4DD4"/>
    <w:p w14:paraId="34618172" w14:textId="77777777" w:rsidR="00584A3A" w:rsidRDefault="00584A3A" w:rsidP="003B4DD4"/>
    <w:p w14:paraId="1BAFC7D6" w14:textId="77777777" w:rsidR="00584A3A" w:rsidRDefault="00584A3A" w:rsidP="003B4DD4"/>
    <w:p w14:paraId="419212EA" w14:textId="77777777" w:rsidR="00584A3A" w:rsidRDefault="00584A3A" w:rsidP="003B4DD4"/>
    <w:p w14:paraId="1BEC815D" w14:textId="77777777" w:rsidR="00584A3A" w:rsidRDefault="00584A3A" w:rsidP="003B4DD4"/>
    <w:p w14:paraId="5B2B84E8" w14:textId="4C40AD25" w:rsidR="00584A3A" w:rsidRDefault="00584A3A" w:rsidP="003B4DD4"/>
    <w:p w14:paraId="683F49E4" w14:textId="7C9E426F" w:rsidR="008647B5" w:rsidRDefault="008647B5" w:rsidP="003B4DD4"/>
    <w:p w14:paraId="5E6785AC" w14:textId="4480004F" w:rsidR="008647B5" w:rsidRDefault="008647B5" w:rsidP="003B4DD4"/>
    <w:p w14:paraId="7D98B4F5" w14:textId="6663082C" w:rsidR="008647B5" w:rsidRDefault="008647B5" w:rsidP="003B4DD4"/>
    <w:p w14:paraId="003D72DB" w14:textId="77777777" w:rsidR="008647B5" w:rsidRDefault="008647B5" w:rsidP="003B4DD4"/>
    <w:p w14:paraId="2F9693FF" w14:textId="77777777" w:rsidR="00584A3A" w:rsidRPr="003B4DD4" w:rsidRDefault="00584A3A" w:rsidP="003B4DD4"/>
    <w:p w14:paraId="30616477" w14:textId="2BDE1634" w:rsidR="00BF1270" w:rsidRPr="00C55A03" w:rsidRDefault="00584A3A" w:rsidP="00584A3A">
      <w:pPr>
        <w:pStyle w:val="Ttulo"/>
        <w:ind w:firstLine="0"/>
        <w:outlineLvl w:val="0"/>
        <w:rPr>
          <w:b/>
          <w:bCs/>
          <w:szCs w:val="24"/>
        </w:rPr>
      </w:pPr>
      <w:bookmarkStart w:id="27" w:name="_Toc169864721"/>
      <w:r>
        <w:rPr>
          <w:b/>
          <w:bCs/>
          <w:szCs w:val="24"/>
        </w:rPr>
        <w:lastRenderedPageBreak/>
        <w:t xml:space="preserve">10. </w:t>
      </w:r>
      <w:r w:rsidR="00BF1270" w:rsidRPr="00C55A03">
        <w:rPr>
          <w:b/>
          <w:bCs/>
          <w:szCs w:val="24"/>
        </w:rPr>
        <w:t>APÊNDICES</w:t>
      </w:r>
      <w:bookmarkEnd w:id="27"/>
    </w:p>
    <w:p w14:paraId="66627064" w14:textId="5851B747" w:rsidR="003318BE" w:rsidRPr="00584A3A" w:rsidRDefault="00584A3A" w:rsidP="00584A3A">
      <w:pPr>
        <w:pStyle w:val="PargrafodaLista"/>
        <w:spacing w:after="120"/>
        <w:ind w:left="720" w:firstLine="0"/>
        <w:jc w:val="left"/>
        <w:outlineLvl w:val="0"/>
        <w:rPr>
          <w:szCs w:val="24"/>
        </w:rPr>
      </w:pPr>
      <w:bookmarkStart w:id="28" w:name="_Toc169864722"/>
      <w:r>
        <w:rPr>
          <w:caps w:val="0"/>
          <w:szCs w:val="24"/>
        </w:rPr>
        <w:t xml:space="preserve">10.1 </w:t>
      </w:r>
      <w:r w:rsidR="00642F09" w:rsidRPr="00584A3A">
        <w:rPr>
          <w:caps w:val="0"/>
          <w:szCs w:val="24"/>
        </w:rPr>
        <w:t xml:space="preserve">APÊNDICE </w:t>
      </w:r>
      <w:r w:rsidR="00572256" w:rsidRPr="00584A3A">
        <w:rPr>
          <w:caps w:val="0"/>
          <w:szCs w:val="24"/>
        </w:rPr>
        <w:t>A</w:t>
      </w:r>
      <w:r w:rsidR="006A6B32" w:rsidRPr="00584A3A">
        <w:rPr>
          <w:caps w:val="0"/>
          <w:szCs w:val="24"/>
        </w:rPr>
        <w:t xml:space="preserve"> -</w:t>
      </w:r>
      <w:r w:rsidR="00642F09" w:rsidRPr="00584A3A">
        <w:rPr>
          <w:caps w:val="0"/>
          <w:szCs w:val="24"/>
        </w:rPr>
        <w:t xml:space="preserve"> Cronograma do P</w:t>
      </w:r>
      <w:r w:rsidR="00876060" w:rsidRPr="00584A3A">
        <w:rPr>
          <w:caps w:val="0"/>
          <w:szCs w:val="24"/>
        </w:rPr>
        <w:t>D</w:t>
      </w:r>
      <w:r w:rsidR="00642F09" w:rsidRPr="00584A3A">
        <w:rPr>
          <w:caps w:val="0"/>
          <w:szCs w:val="24"/>
        </w:rPr>
        <w:t>TCC</w:t>
      </w:r>
      <w:bookmarkEnd w:id="28"/>
      <w:r w:rsidR="00642F09" w:rsidRPr="00584A3A">
        <w:rPr>
          <w:caps w:val="0"/>
          <w:szCs w:val="24"/>
        </w:rPr>
        <w:t xml:space="preserve"> </w:t>
      </w:r>
    </w:p>
    <w:p w14:paraId="48EC248A" w14:textId="77777777" w:rsidR="00A53C4B" w:rsidRDefault="00A53C4B" w:rsidP="00A53C4B">
      <w:pPr>
        <w:jc w:val="left"/>
        <w:outlineLvl w:val="0"/>
        <w:rPr>
          <w:szCs w:val="24"/>
        </w:rPr>
      </w:pPr>
    </w:p>
    <w:p w14:paraId="28323892" w14:textId="437AC832" w:rsidR="00E71BBE" w:rsidRPr="00E71BBE" w:rsidRDefault="00E71BBE" w:rsidP="00E71BBE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15</w:t>
      </w:r>
      <w:r w:rsidRPr="006E6EF2">
        <w:rPr>
          <w:color w:val="000000" w:themeColor="text1"/>
          <w:sz w:val="20"/>
        </w:rPr>
        <w:t xml:space="preserve">: </w:t>
      </w:r>
      <w:r>
        <w:rPr>
          <w:color w:val="000000" w:themeColor="text1"/>
          <w:sz w:val="20"/>
        </w:rPr>
        <w:t>Cronograma 1° semestre</w:t>
      </w:r>
    </w:p>
    <w:p w14:paraId="159BD099" w14:textId="5586DFB8" w:rsidR="003318BE" w:rsidRDefault="00677D22" w:rsidP="00FF0902">
      <w:pPr>
        <w:spacing w:after="120"/>
        <w:ind w:left="360" w:firstLine="0"/>
        <w:jc w:val="left"/>
        <w:outlineLvl w:val="0"/>
        <w:rPr>
          <w:szCs w:val="24"/>
        </w:rPr>
      </w:pPr>
      <w:bookmarkStart w:id="29" w:name="_Toc169864723"/>
      <w:r>
        <w:rPr>
          <w:noProof/>
        </w:rPr>
        <w:drawing>
          <wp:inline distT="0" distB="0" distL="0" distR="0" wp14:anchorId="324172D5" wp14:editId="46D47A9B">
            <wp:extent cx="5760720" cy="49853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64B2" w14:textId="77777777" w:rsidR="00E71BBE" w:rsidRPr="00C56545" w:rsidRDefault="00E71BBE" w:rsidP="00E71BBE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62E12D97" w14:textId="0D3AD9A5" w:rsidR="00FF0902" w:rsidRDefault="00FF0902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25BC5527" w14:textId="30AF83F6" w:rsidR="00B83FFA" w:rsidRDefault="00B83FFA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58663B2C" w14:textId="28CFA019" w:rsidR="00B83FFA" w:rsidRDefault="00B83FFA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403DA6F0" w14:textId="77777777" w:rsidR="00B83FFA" w:rsidRDefault="00B83FFA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2D6A0673" w14:textId="77777777" w:rsidR="00FF0902" w:rsidRDefault="00FF0902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491FFFED" w14:textId="5699889C" w:rsidR="00A53C4B" w:rsidRPr="00E71BBE" w:rsidRDefault="00E71BBE" w:rsidP="00E71BBE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16</w:t>
      </w:r>
      <w:r w:rsidRPr="006E6EF2">
        <w:rPr>
          <w:color w:val="000000" w:themeColor="text1"/>
          <w:sz w:val="20"/>
        </w:rPr>
        <w:t xml:space="preserve">: </w:t>
      </w:r>
      <w:r>
        <w:rPr>
          <w:color w:val="000000" w:themeColor="text1"/>
          <w:sz w:val="20"/>
        </w:rPr>
        <w:t>Cronograma 2° semestre</w:t>
      </w:r>
    </w:p>
    <w:p w14:paraId="0D4E4808" w14:textId="020C18CD" w:rsidR="00535261" w:rsidRDefault="00B83FFA" w:rsidP="00535261">
      <w:pPr>
        <w:spacing w:after="120"/>
        <w:ind w:left="360" w:firstLine="0"/>
        <w:jc w:val="left"/>
        <w:outlineLvl w:val="0"/>
        <w:rPr>
          <w:szCs w:val="24"/>
        </w:rPr>
      </w:pPr>
      <w:r>
        <w:rPr>
          <w:noProof/>
          <w:szCs w:val="24"/>
        </w:rPr>
        <w:drawing>
          <wp:inline distT="0" distB="0" distL="0" distR="0" wp14:anchorId="25201198" wp14:editId="3B879062">
            <wp:extent cx="5760720" cy="398589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979632e-eb58-4641-9a6e-73e77ad4417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5C0E" w14:textId="77777777" w:rsidR="00E71BBE" w:rsidRPr="00C56545" w:rsidRDefault="00E71BBE" w:rsidP="00E71BBE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291B3EC7" w14:textId="77777777" w:rsidR="00E71BBE" w:rsidRDefault="00E71BBE" w:rsidP="00535261">
      <w:pPr>
        <w:spacing w:after="120"/>
        <w:ind w:left="360" w:firstLine="0"/>
        <w:jc w:val="left"/>
        <w:outlineLvl w:val="0"/>
        <w:rPr>
          <w:szCs w:val="24"/>
        </w:rPr>
      </w:pPr>
    </w:p>
    <w:p w14:paraId="1BDAD883" w14:textId="77777777" w:rsidR="00E71BBE" w:rsidRDefault="00E71BBE" w:rsidP="00535261">
      <w:pPr>
        <w:spacing w:after="120"/>
        <w:ind w:left="360" w:firstLine="0"/>
        <w:jc w:val="left"/>
        <w:outlineLvl w:val="0"/>
        <w:rPr>
          <w:szCs w:val="24"/>
        </w:rPr>
      </w:pPr>
    </w:p>
    <w:p w14:paraId="5A0B5E9B" w14:textId="77777777" w:rsidR="00E71BBE" w:rsidRDefault="00E71BBE" w:rsidP="00535261">
      <w:pPr>
        <w:spacing w:after="120"/>
        <w:ind w:left="360" w:firstLine="0"/>
        <w:jc w:val="left"/>
        <w:outlineLvl w:val="0"/>
        <w:rPr>
          <w:szCs w:val="24"/>
        </w:rPr>
      </w:pPr>
    </w:p>
    <w:p w14:paraId="0DF6B8C5" w14:textId="77777777" w:rsidR="00E71BBE" w:rsidRDefault="00E71BBE" w:rsidP="00535261">
      <w:pPr>
        <w:spacing w:after="120"/>
        <w:ind w:left="360" w:firstLine="0"/>
        <w:jc w:val="left"/>
        <w:outlineLvl w:val="0"/>
        <w:rPr>
          <w:szCs w:val="24"/>
        </w:rPr>
      </w:pPr>
    </w:p>
    <w:p w14:paraId="2338A6DC" w14:textId="77777777" w:rsidR="00E71BBE" w:rsidRDefault="00E71BBE" w:rsidP="00535261">
      <w:pPr>
        <w:spacing w:after="120"/>
        <w:ind w:left="360" w:firstLine="0"/>
        <w:jc w:val="left"/>
        <w:outlineLvl w:val="0"/>
        <w:rPr>
          <w:szCs w:val="24"/>
        </w:rPr>
      </w:pPr>
    </w:p>
    <w:p w14:paraId="3F40FCAD" w14:textId="77777777" w:rsidR="00535261" w:rsidRDefault="00535261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1511B108" w14:textId="77777777" w:rsidR="00E71BBE" w:rsidRPr="003318BE" w:rsidRDefault="00E71BBE" w:rsidP="00FF0902">
      <w:pPr>
        <w:spacing w:after="120"/>
        <w:ind w:left="360" w:firstLine="0"/>
        <w:jc w:val="left"/>
        <w:outlineLvl w:val="0"/>
        <w:rPr>
          <w:szCs w:val="24"/>
        </w:rPr>
      </w:pPr>
    </w:p>
    <w:p w14:paraId="65E816D8" w14:textId="28CEFEDD" w:rsidR="00642F09" w:rsidRDefault="00584A3A" w:rsidP="003318BE">
      <w:pPr>
        <w:spacing w:after="120"/>
        <w:outlineLvl w:val="0"/>
        <w:rPr>
          <w:b/>
          <w:bCs/>
          <w:caps w:val="0"/>
          <w:color w:val="000000"/>
          <w:szCs w:val="24"/>
        </w:rPr>
      </w:pPr>
      <w:r>
        <w:rPr>
          <w:b/>
          <w:caps w:val="0"/>
          <w:szCs w:val="24"/>
        </w:rPr>
        <w:t>10</w:t>
      </w:r>
      <w:r w:rsidR="003318BE" w:rsidRPr="003318BE">
        <w:rPr>
          <w:b/>
          <w:caps w:val="0"/>
          <w:szCs w:val="24"/>
        </w:rPr>
        <w:t xml:space="preserve">.2 </w:t>
      </w:r>
      <w:r w:rsidR="00642F09" w:rsidRPr="003318BE">
        <w:rPr>
          <w:b/>
          <w:bCs/>
          <w:caps w:val="0"/>
          <w:color w:val="000000"/>
          <w:szCs w:val="24"/>
        </w:rPr>
        <w:t xml:space="preserve">APÊNDICE </w:t>
      </w:r>
      <w:r w:rsidR="00572256" w:rsidRPr="003318BE">
        <w:rPr>
          <w:b/>
          <w:bCs/>
          <w:caps w:val="0"/>
          <w:color w:val="000000"/>
          <w:szCs w:val="24"/>
        </w:rPr>
        <w:t>B</w:t>
      </w:r>
      <w:r w:rsidR="006A6B32" w:rsidRPr="003318BE">
        <w:rPr>
          <w:b/>
          <w:bCs/>
          <w:caps w:val="0"/>
          <w:color w:val="000000"/>
          <w:szCs w:val="24"/>
        </w:rPr>
        <w:t xml:space="preserve"> -</w:t>
      </w:r>
      <w:r w:rsidR="00642F09" w:rsidRPr="003318BE">
        <w:rPr>
          <w:b/>
          <w:bCs/>
          <w:caps w:val="0"/>
          <w:color w:val="000000"/>
          <w:szCs w:val="24"/>
        </w:rPr>
        <w:t xml:space="preserve"> Logo e slogan da empresa de </w:t>
      </w:r>
      <w:r w:rsidR="00876060" w:rsidRPr="003318BE">
        <w:rPr>
          <w:b/>
          <w:bCs/>
          <w:caps w:val="0"/>
          <w:color w:val="000000"/>
          <w:szCs w:val="24"/>
        </w:rPr>
        <w:t>Informática</w:t>
      </w:r>
      <w:bookmarkEnd w:id="29"/>
      <w:r w:rsidR="00642F09" w:rsidRPr="003318BE">
        <w:rPr>
          <w:b/>
          <w:bCs/>
          <w:caps w:val="0"/>
          <w:color w:val="000000"/>
          <w:szCs w:val="24"/>
        </w:rPr>
        <w:t xml:space="preserve"> </w:t>
      </w:r>
    </w:p>
    <w:p w14:paraId="343C1B1E" w14:textId="77777777" w:rsidR="00E71BBE" w:rsidRDefault="00E71BBE" w:rsidP="003318BE">
      <w:pPr>
        <w:spacing w:after="120"/>
        <w:outlineLvl w:val="0"/>
        <w:rPr>
          <w:b/>
          <w:bCs/>
          <w:caps w:val="0"/>
          <w:color w:val="000000"/>
          <w:szCs w:val="24"/>
        </w:rPr>
      </w:pPr>
    </w:p>
    <w:p w14:paraId="7404D6DE" w14:textId="015532DD" w:rsidR="00E71BBE" w:rsidRPr="00E71BBE" w:rsidRDefault="00E71BBE" w:rsidP="00E71BBE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17</w:t>
      </w:r>
      <w:r w:rsidRPr="006E6EF2">
        <w:rPr>
          <w:color w:val="000000" w:themeColor="text1"/>
          <w:sz w:val="20"/>
        </w:rPr>
        <w:t xml:space="preserve">: </w:t>
      </w:r>
      <w:r>
        <w:rPr>
          <w:color w:val="000000" w:themeColor="text1"/>
          <w:sz w:val="20"/>
        </w:rPr>
        <w:t>Logo da empresa “high5tech”</w:t>
      </w:r>
    </w:p>
    <w:p w14:paraId="13C13A95" w14:textId="77777777" w:rsidR="00642F09" w:rsidRDefault="00C24A11" w:rsidP="00367537">
      <w:pPr>
        <w:pStyle w:val="Ttulo"/>
        <w:rPr>
          <w:szCs w:val="24"/>
        </w:rPr>
      </w:pPr>
      <w:r w:rsidRPr="00406AAE">
        <w:rPr>
          <w:noProof/>
          <w:szCs w:val="24"/>
        </w:rPr>
        <w:drawing>
          <wp:inline distT="0" distB="0" distL="0" distR="0" wp14:anchorId="39498A61" wp14:editId="0128733E">
            <wp:extent cx="5754249" cy="1908313"/>
            <wp:effectExtent l="0" t="0" r="0" b="0"/>
            <wp:docPr id="2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58" b="21137"/>
                    <a:stretch/>
                  </pic:blipFill>
                  <pic:spPr bwMode="auto">
                    <a:xfrm>
                      <a:off x="0" y="0"/>
                      <a:ext cx="5754370" cy="190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5ABD3" w14:textId="77777777" w:rsidR="00E71BBE" w:rsidRPr="00C56545" w:rsidRDefault="00E71BBE" w:rsidP="00E71BBE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04A5A65F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70DB272A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4DF46C10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71A590B4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4F03F158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1643AF1C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7A3060D9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0233E767" w14:textId="77777777" w:rsidR="00E71BBE" w:rsidRDefault="00E71BBE" w:rsidP="00E71BBE">
      <w:pPr>
        <w:pStyle w:val="Ttulo"/>
        <w:jc w:val="center"/>
        <w:rPr>
          <w:color w:val="000000" w:themeColor="text1"/>
          <w:sz w:val="20"/>
        </w:rPr>
      </w:pPr>
    </w:p>
    <w:p w14:paraId="31A7D3E5" w14:textId="6B409ACB" w:rsidR="00E71BBE" w:rsidRPr="00E71BBE" w:rsidRDefault="00E71BBE" w:rsidP="00E71BBE">
      <w:pPr>
        <w:pStyle w:val="Ttulo"/>
        <w:jc w:val="center"/>
        <w:rPr>
          <w:sz w:val="20"/>
        </w:rPr>
      </w:pPr>
      <w:r w:rsidRPr="006E6EF2">
        <w:rPr>
          <w:color w:val="000000" w:themeColor="text1"/>
          <w:sz w:val="20"/>
        </w:rPr>
        <w:t xml:space="preserve">Figura nº </w:t>
      </w:r>
      <w:r>
        <w:rPr>
          <w:color w:val="000000" w:themeColor="text1"/>
          <w:sz w:val="20"/>
        </w:rPr>
        <w:t>18</w:t>
      </w:r>
      <w:r w:rsidRPr="006E6EF2">
        <w:rPr>
          <w:color w:val="000000" w:themeColor="text1"/>
          <w:sz w:val="20"/>
        </w:rPr>
        <w:t xml:space="preserve">: </w:t>
      </w:r>
      <w:r>
        <w:rPr>
          <w:color w:val="000000" w:themeColor="text1"/>
          <w:sz w:val="20"/>
        </w:rPr>
        <w:t>Slogan da empresa “high5tech”</w:t>
      </w:r>
    </w:p>
    <w:p w14:paraId="76F11EFF" w14:textId="77777777" w:rsidR="00111DDD" w:rsidRPr="00406AAE" w:rsidRDefault="00C24A11" w:rsidP="00367537">
      <w:pPr>
        <w:pStyle w:val="Ttulo"/>
        <w:rPr>
          <w:szCs w:val="24"/>
        </w:rPr>
      </w:pPr>
      <w:r w:rsidRPr="00406AAE">
        <w:rPr>
          <w:noProof/>
          <w:szCs w:val="24"/>
        </w:rPr>
        <w:drawing>
          <wp:inline distT="0" distB="0" distL="0" distR="0" wp14:anchorId="417C349E" wp14:editId="03FEAD62">
            <wp:extent cx="5760720" cy="3239770"/>
            <wp:effectExtent l="0" t="0" r="0" b="0"/>
            <wp:docPr id="3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FF6F" w14:textId="77777777" w:rsidR="00E71BBE" w:rsidRPr="00C56545" w:rsidRDefault="00E71BBE" w:rsidP="00E71BBE">
      <w:pPr>
        <w:pStyle w:val="Ttulo"/>
        <w:jc w:val="center"/>
        <w:rPr>
          <w:sz w:val="20"/>
        </w:rPr>
      </w:pPr>
      <w:r w:rsidRPr="00AB0CAC">
        <w:rPr>
          <w:color w:val="000000" w:themeColor="text1"/>
          <w:sz w:val="20"/>
        </w:rPr>
        <w:t xml:space="preserve">Fonte: </w:t>
      </w:r>
      <w:r w:rsidRPr="00724C49">
        <w:rPr>
          <w:sz w:val="20"/>
        </w:rPr>
        <w:t>Elaborada pelo próprio autor (2024)</w:t>
      </w:r>
    </w:p>
    <w:p w14:paraId="1A75481F" w14:textId="77777777" w:rsidR="00642F09" w:rsidRPr="00406AAE" w:rsidRDefault="00642F09" w:rsidP="00367537">
      <w:pPr>
        <w:pStyle w:val="Ttulo"/>
        <w:rPr>
          <w:szCs w:val="24"/>
        </w:rPr>
      </w:pPr>
    </w:p>
    <w:p w14:paraId="205C98A4" w14:textId="2A1EF4A1" w:rsidR="00BF1270" w:rsidRPr="00C55A03" w:rsidRDefault="00BF1270" w:rsidP="00DE4DEB">
      <w:pPr>
        <w:pStyle w:val="Ttulo"/>
        <w:numPr>
          <w:ilvl w:val="0"/>
          <w:numId w:val="26"/>
        </w:numPr>
        <w:outlineLvl w:val="0"/>
        <w:rPr>
          <w:b/>
          <w:bCs/>
          <w:szCs w:val="24"/>
        </w:rPr>
      </w:pPr>
      <w:bookmarkStart w:id="30" w:name="_Toc169864724"/>
      <w:r w:rsidRPr="00C55A03">
        <w:rPr>
          <w:b/>
          <w:bCs/>
          <w:szCs w:val="24"/>
        </w:rPr>
        <w:t>ANEXOS</w:t>
      </w:r>
      <w:bookmarkEnd w:id="30"/>
      <w:r w:rsidR="003802D5" w:rsidRPr="00C55A03">
        <w:rPr>
          <w:b/>
          <w:bCs/>
          <w:szCs w:val="24"/>
        </w:rPr>
        <w:t xml:space="preserve"> </w:t>
      </w:r>
    </w:p>
    <w:p w14:paraId="5D46AC2E" w14:textId="5B6EB312" w:rsidR="0010378C" w:rsidRPr="00406AAE" w:rsidRDefault="0010378C" w:rsidP="0010378C">
      <w:pPr>
        <w:pStyle w:val="Ttulo"/>
        <w:rPr>
          <w:b/>
          <w:szCs w:val="24"/>
        </w:rPr>
      </w:pPr>
    </w:p>
    <w:p w14:paraId="43C51090" w14:textId="41EF817B" w:rsidR="00223617" w:rsidRPr="00C55A03" w:rsidRDefault="00223617" w:rsidP="00DE4DEB">
      <w:pPr>
        <w:pStyle w:val="law-itemlawitemhvb0a"/>
        <w:numPr>
          <w:ilvl w:val="1"/>
          <w:numId w:val="26"/>
        </w:numPr>
        <w:shd w:val="clear" w:color="auto" w:fill="FFFFFF"/>
        <w:spacing w:before="0" w:beforeAutospacing="0" w:after="0" w:afterAutospacing="0"/>
        <w:outlineLvl w:val="0"/>
        <w:rPr>
          <w:bCs/>
          <w:spacing w:val="2"/>
        </w:rPr>
      </w:pPr>
      <w:bookmarkStart w:id="31" w:name="_Toc169864725"/>
      <w:r w:rsidRPr="00C55A03">
        <w:rPr>
          <w:bCs/>
          <w:spacing w:val="2"/>
        </w:rPr>
        <w:lastRenderedPageBreak/>
        <w:t>ANEXO A</w:t>
      </w:r>
      <w:r w:rsidR="006A58E1" w:rsidRPr="00C55A03">
        <w:rPr>
          <w:bCs/>
          <w:spacing w:val="2"/>
        </w:rPr>
        <w:t xml:space="preserve"> - </w:t>
      </w:r>
      <w:r w:rsidRPr="00C55A03">
        <w:rPr>
          <w:bCs/>
          <w:spacing w:val="2"/>
        </w:rPr>
        <w:t>Legislação relacionada ao cancelamento de prestação de serviço</w:t>
      </w:r>
      <w:bookmarkEnd w:id="31"/>
    </w:p>
    <w:p w14:paraId="7A193E4C" w14:textId="77777777" w:rsidR="00223617" w:rsidRPr="00AE5177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jc w:val="center"/>
        <w:rPr>
          <w:spacing w:val="2"/>
        </w:rPr>
      </w:pPr>
    </w:p>
    <w:p w14:paraId="3577EF95" w14:textId="77777777" w:rsidR="00223617" w:rsidRPr="00AE5177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jc w:val="center"/>
        <w:rPr>
          <w:spacing w:val="2"/>
        </w:rPr>
      </w:pPr>
    </w:p>
    <w:p w14:paraId="552EF846" w14:textId="77777777" w:rsidR="00223617" w:rsidRPr="00AE5177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jc w:val="center"/>
        <w:rPr>
          <w:b w:val="0"/>
          <w:bCs/>
          <w:spacing w:val="2"/>
        </w:rPr>
      </w:pPr>
      <w:r w:rsidRPr="00AE5177">
        <w:rPr>
          <w:bCs/>
          <w:spacing w:val="2"/>
        </w:rPr>
        <w:t>LEI N°10.406/02 - CAP</w:t>
      </w:r>
      <w:r>
        <w:rPr>
          <w:bCs/>
          <w:spacing w:val="2"/>
        </w:rPr>
        <w:t>Í</w:t>
      </w:r>
      <w:r w:rsidRPr="00AE5177">
        <w:rPr>
          <w:bCs/>
          <w:spacing w:val="2"/>
        </w:rPr>
        <w:t>TULO VI - ART 417 - 420</w:t>
      </w:r>
    </w:p>
    <w:p w14:paraId="05F78AC5" w14:textId="77777777" w:rsidR="00223617" w:rsidRPr="00AE5177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spacing w:val="2"/>
        </w:rPr>
      </w:pPr>
    </w:p>
    <w:p w14:paraId="04936C48" w14:textId="77777777" w:rsidR="00223617" w:rsidRPr="00AE5177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spacing w:val="2"/>
        </w:rPr>
      </w:pPr>
    </w:p>
    <w:p w14:paraId="26ADA8ED" w14:textId="77777777" w:rsidR="00223617" w:rsidRPr="00105DC3" w:rsidRDefault="00001BC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  <w:hyperlink r:id="rId39" w:history="1">
        <w:r w:rsidR="00223617" w:rsidRPr="00105DC3">
          <w:rPr>
            <w:rStyle w:val="Hyperlink"/>
            <w:b w:val="0"/>
            <w:bCs/>
            <w:color w:val="000000" w:themeColor="text1"/>
            <w:spacing w:val="2"/>
          </w:rPr>
          <w:t>Art. 417.</w:t>
        </w:r>
      </w:hyperlink>
      <w:r w:rsidR="00223617" w:rsidRPr="00105DC3">
        <w:rPr>
          <w:b w:val="0"/>
          <w:bCs/>
          <w:color w:val="000000" w:themeColor="text1"/>
          <w:spacing w:val="2"/>
        </w:rPr>
        <w:t> Se, por ocasião da conclusão do contrato, uma parte der à outra, a título de arras, dinheiro ou outro bem móvel, deverão as arras, em caso de execução, ser restituídas ou computadas na prestação devida, se do mesmo gênero da principal.</w:t>
      </w:r>
    </w:p>
    <w:p w14:paraId="6F364A5C" w14:textId="77777777" w:rsidR="00223617" w:rsidRPr="00105DC3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</w:p>
    <w:p w14:paraId="10CFA974" w14:textId="77777777" w:rsidR="00223617" w:rsidRPr="00105DC3" w:rsidRDefault="00001BC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  <w:hyperlink r:id="rId40" w:history="1">
        <w:r w:rsidR="00223617" w:rsidRPr="00105DC3">
          <w:rPr>
            <w:rStyle w:val="Hyperlink"/>
            <w:b w:val="0"/>
            <w:bCs/>
            <w:color w:val="000000" w:themeColor="text1"/>
            <w:spacing w:val="2"/>
          </w:rPr>
          <w:t>Art. 418.</w:t>
        </w:r>
      </w:hyperlink>
      <w:r w:rsidR="00223617" w:rsidRPr="00105DC3">
        <w:rPr>
          <w:b w:val="0"/>
          <w:bCs/>
          <w:color w:val="000000" w:themeColor="text1"/>
          <w:spacing w:val="2"/>
        </w:rPr>
        <w:t> Se a parte que deu as arras não executar o contrato, poderá a outra tê-lo por desfeito, retendo-as; se a inexecução for de quem recebeu as arras, poderá quem as deu haver o contrato por desfeito, e exigir sua devolução mais o equivalente, com atualização monetária segundo índices oficiais regularmente estabelecidos, juros e honorários de advogado.</w:t>
      </w:r>
    </w:p>
    <w:p w14:paraId="09A48EB3" w14:textId="77777777" w:rsidR="00223617" w:rsidRPr="00105DC3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</w:p>
    <w:p w14:paraId="09032E6A" w14:textId="77777777" w:rsidR="00223617" w:rsidRPr="00105DC3" w:rsidRDefault="00001BC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  <w:hyperlink r:id="rId41" w:history="1">
        <w:r w:rsidR="00223617" w:rsidRPr="00105DC3">
          <w:rPr>
            <w:rStyle w:val="Hyperlink"/>
            <w:b w:val="0"/>
            <w:bCs/>
            <w:color w:val="000000" w:themeColor="text1"/>
            <w:spacing w:val="2"/>
          </w:rPr>
          <w:t>Art. 419.</w:t>
        </w:r>
      </w:hyperlink>
      <w:r w:rsidR="00223617" w:rsidRPr="00105DC3">
        <w:rPr>
          <w:b w:val="0"/>
          <w:bCs/>
          <w:color w:val="000000" w:themeColor="text1"/>
          <w:spacing w:val="2"/>
        </w:rPr>
        <w:t> A parte inocente pode pedir indenização suplementar, se provar maior prejuízo, valendo as arras como taxa mínima. Pode, também, a parte inocente exigir a execução do contrato, com as perdas e danos, valendo as arras como o mínimo da indenização.</w:t>
      </w:r>
    </w:p>
    <w:p w14:paraId="5A1853A0" w14:textId="77777777" w:rsidR="00223617" w:rsidRPr="00105DC3" w:rsidRDefault="0022361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</w:p>
    <w:p w14:paraId="724D0706" w14:textId="77777777" w:rsidR="00223617" w:rsidRPr="00105DC3" w:rsidRDefault="00001BC7" w:rsidP="00223617">
      <w:pPr>
        <w:pStyle w:val="law-itemlawitemhvb0a"/>
        <w:shd w:val="clear" w:color="auto" w:fill="FFFFFF"/>
        <w:spacing w:before="0" w:beforeAutospacing="0" w:after="0" w:afterAutospacing="0"/>
        <w:ind w:right="-1"/>
        <w:rPr>
          <w:b w:val="0"/>
          <w:bCs/>
          <w:color w:val="000000" w:themeColor="text1"/>
          <w:spacing w:val="2"/>
        </w:rPr>
      </w:pPr>
      <w:hyperlink r:id="rId42" w:history="1">
        <w:r w:rsidR="00223617" w:rsidRPr="00105DC3">
          <w:rPr>
            <w:rStyle w:val="Hyperlink"/>
            <w:b w:val="0"/>
            <w:bCs/>
            <w:color w:val="000000" w:themeColor="text1"/>
            <w:spacing w:val="2"/>
          </w:rPr>
          <w:t>Art. 420.</w:t>
        </w:r>
      </w:hyperlink>
      <w:r w:rsidR="00223617" w:rsidRPr="00105DC3">
        <w:rPr>
          <w:b w:val="0"/>
          <w:bCs/>
          <w:color w:val="000000" w:themeColor="text1"/>
          <w:spacing w:val="2"/>
        </w:rPr>
        <w:t> Se no contrato for estipulado o direito de arrependimento para qualquer das partes, as arras ou sinal terão função unicamente indenizatória. Neste caso, quem as deu perdê-las-á em benefício da outra parte; e quem as recebeu devolvê-las-á, mais o equivalente. Em ambos os casos não haverá direito a indenização suplementar.</w:t>
      </w:r>
    </w:p>
    <w:p w14:paraId="3ACB9BD4" w14:textId="77777777" w:rsidR="00A53C4B" w:rsidRPr="00A53C4B" w:rsidRDefault="00A53C4B" w:rsidP="00A53C4B">
      <w:pPr>
        <w:ind w:firstLine="0"/>
      </w:pPr>
    </w:p>
    <w:sectPr w:rsidR="00A53C4B" w:rsidRPr="00A53C4B" w:rsidSect="00563E0B">
      <w:headerReference w:type="default" r:id="rId43"/>
      <w:pgSz w:w="11907" w:h="16840" w:code="9"/>
      <w:pgMar w:top="1701" w:right="1134" w:bottom="1134" w:left="1701" w:header="1134" w:footer="1134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9F11B" w14:textId="77777777" w:rsidR="00001BC7" w:rsidRDefault="00001BC7">
      <w:r>
        <w:separator/>
      </w:r>
    </w:p>
  </w:endnote>
  <w:endnote w:type="continuationSeparator" w:id="0">
    <w:p w14:paraId="13714EBB" w14:textId="77777777" w:rsidR="00001BC7" w:rsidRDefault="00001BC7">
      <w:r>
        <w:continuationSeparator/>
      </w:r>
    </w:p>
  </w:endnote>
  <w:endnote w:type="continuationNotice" w:id="1">
    <w:p w14:paraId="242B9B50" w14:textId="77777777" w:rsidR="00001BC7" w:rsidRDefault="00001B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57BA36" w14:textId="77777777" w:rsidR="00DC2961" w:rsidRPr="0043166C" w:rsidRDefault="00DC2961" w:rsidP="005F0FFF">
    <w:pPr>
      <w:pStyle w:val="Rodap"/>
      <w:ind w:right="360"/>
      <w:jc w:val="right"/>
      <w:rPr>
        <w:b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FE879" w14:textId="77777777" w:rsidR="00001BC7" w:rsidRDefault="00001BC7">
      <w:r>
        <w:separator/>
      </w:r>
    </w:p>
  </w:footnote>
  <w:footnote w:type="continuationSeparator" w:id="0">
    <w:p w14:paraId="0F151F5E" w14:textId="77777777" w:rsidR="00001BC7" w:rsidRDefault="00001BC7">
      <w:r>
        <w:continuationSeparator/>
      </w:r>
    </w:p>
  </w:footnote>
  <w:footnote w:type="continuationNotice" w:id="1">
    <w:p w14:paraId="7F6A5991" w14:textId="77777777" w:rsidR="00001BC7" w:rsidRDefault="00001B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84B98" w14:textId="193DD5AB" w:rsidR="00642F09" w:rsidRDefault="007208C3">
    <w:pPr>
      <w:pStyle w:val="Cabealho"/>
      <w:jc w:val="right"/>
    </w:pPr>
    <w:r>
      <w:ptab w:relativeTo="margin" w:alignment="left" w:leader="none"/>
    </w:r>
    <w:r>
      <w:ptab w:relativeTo="margin" w:alignment="left" w:leader="none"/>
    </w:r>
  </w:p>
  <w:p w14:paraId="62F8DB8F" w14:textId="6E9EA589" w:rsidR="00DC2961" w:rsidRPr="0043166C" w:rsidRDefault="00DC2961" w:rsidP="0043166C">
    <w:pPr>
      <w:pStyle w:val="Cabealho"/>
      <w:jc w:val="right"/>
      <w:rPr>
        <w:b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6D770" w14:textId="64C9D22B" w:rsidR="00AC245D" w:rsidRPr="00AC245D" w:rsidRDefault="00AC245D">
    <w:pPr>
      <w:pStyle w:val="Cabealho"/>
      <w:jc w:val="right"/>
      <w:rPr>
        <w:b/>
      </w:rPr>
    </w:pPr>
    <w:r w:rsidRPr="00AC245D">
      <w:rPr>
        <w:b/>
      </w:rPr>
      <w:fldChar w:fldCharType="begin"/>
    </w:r>
    <w:r w:rsidRPr="00AC245D">
      <w:instrText>PAGE   \* MERGEFORMAT</w:instrText>
    </w:r>
    <w:r w:rsidRPr="00AC245D">
      <w:rPr>
        <w:b/>
      </w:rPr>
      <w:fldChar w:fldCharType="separate"/>
    </w:r>
    <w:r w:rsidR="00066456">
      <w:rPr>
        <w:noProof/>
      </w:rPr>
      <w:t>36</w:t>
    </w:r>
    <w:r w:rsidRPr="00AC245D">
      <w:rPr>
        <w:b/>
      </w:rPr>
      <w:fldChar w:fldCharType="end"/>
    </w:r>
  </w:p>
  <w:p w14:paraId="6593E0F7" w14:textId="77777777" w:rsidR="00AC245D" w:rsidRPr="0043166C" w:rsidRDefault="00AC245D" w:rsidP="0043166C">
    <w:pPr>
      <w:pStyle w:val="Cabealho"/>
      <w:jc w:val="right"/>
      <w:rPr>
        <w:b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B6988"/>
    <w:multiLevelType w:val="multilevel"/>
    <w:tmpl w:val="0E4CD99C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6805D3"/>
    <w:multiLevelType w:val="multilevel"/>
    <w:tmpl w:val="E4F87A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06226D"/>
    <w:multiLevelType w:val="multilevel"/>
    <w:tmpl w:val="B8DC5750"/>
    <w:lvl w:ilvl="0">
      <w:start w:val="1"/>
      <w:numFmt w:val="none"/>
      <w:lvlText w:val="7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CB0714"/>
    <w:multiLevelType w:val="multilevel"/>
    <w:tmpl w:val="D7C41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4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8D37A93"/>
    <w:multiLevelType w:val="multilevel"/>
    <w:tmpl w:val="324CFA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7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63A2C2A"/>
    <w:multiLevelType w:val="multilevel"/>
    <w:tmpl w:val="6518D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3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5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7F479AD"/>
    <w:multiLevelType w:val="multilevel"/>
    <w:tmpl w:val="D94E26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2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9A84EC4"/>
    <w:multiLevelType w:val="multilevel"/>
    <w:tmpl w:val="2C38D1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4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AAC4024"/>
    <w:multiLevelType w:val="multilevel"/>
    <w:tmpl w:val="536A85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2.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13F0A56"/>
    <w:multiLevelType w:val="hybridMultilevel"/>
    <w:tmpl w:val="DFA20D4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642988"/>
    <w:multiLevelType w:val="multilevel"/>
    <w:tmpl w:val="0C7AFB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6176121"/>
    <w:multiLevelType w:val="multilevel"/>
    <w:tmpl w:val="4A9CC8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B6C700B"/>
    <w:multiLevelType w:val="multilevel"/>
    <w:tmpl w:val="9140EA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C9B35C9"/>
    <w:multiLevelType w:val="multilevel"/>
    <w:tmpl w:val="7BE8E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6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F6B2B9B"/>
    <w:multiLevelType w:val="multilevel"/>
    <w:tmpl w:val="41A82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80124F5"/>
    <w:multiLevelType w:val="multilevel"/>
    <w:tmpl w:val="2D1E3D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D5D25D5"/>
    <w:multiLevelType w:val="multilevel"/>
    <w:tmpl w:val="169230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A56F1C"/>
    <w:multiLevelType w:val="multilevel"/>
    <w:tmpl w:val="A6FEDBE0"/>
    <w:lvl w:ilvl="0">
      <w:start w:val="1"/>
      <w:numFmt w:val="none"/>
      <w:lvlText w:val="4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8FE40B6"/>
    <w:multiLevelType w:val="multilevel"/>
    <w:tmpl w:val="B628CD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17B0853"/>
    <w:multiLevelType w:val="multilevel"/>
    <w:tmpl w:val="33C8FED0"/>
    <w:lvl w:ilvl="0">
      <w:start w:val="1"/>
      <w:numFmt w:val="none"/>
      <w:lvlText w:val="5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5874AE7"/>
    <w:multiLevelType w:val="multilevel"/>
    <w:tmpl w:val="EE6404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6D63F50"/>
    <w:multiLevelType w:val="multilevel"/>
    <w:tmpl w:val="4302F0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5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97F5522"/>
    <w:multiLevelType w:val="multilevel"/>
    <w:tmpl w:val="05DAB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A735FCB"/>
    <w:multiLevelType w:val="multilevel"/>
    <w:tmpl w:val="EE04A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5.3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BC504D9"/>
    <w:multiLevelType w:val="multilevel"/>
    <w:tmpl w:val="2746FE7E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"/>
  </w:num>
  <w:num w:numId="2">
    <w:abstractNumId w:val="20"/>
  </w:num>
  <w:num w:numId="3">
    <w:abstractNumId w:val="17"/>
  </w:num>
  <w:num w:numId="4">
    <w:abstractNumId w:val="19"/>
  </w:num>
  <w:num w:numId="5">
    <w:abstractNumId w:val="22"/>
  </w:num>
  <w:num w:numId="6">
    <w:abstractNumId w:val="18"/>
  </w:num>
  <w:num w:numId="7">
    <w:abstractNumId w:val="6"/>
  </w:num>
  <w:num w:numId="8">
    <w:abstractNumId w:val="8"/>
  </w:num>
  <w:num w:numId="9">
    <w:abstractNumId w:val="15"/>
  </w:num>
  <w:num w:numId="10">
    <w:abstractNumId w:val="7"/>
  </w:num>
  <w:num w:numId="11">
    <w:abstractNumId w:val="2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2.1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1"/>
  </w:num>
  <w:num w:numId="13">
    <w:abstractNumId w:val="10"/>
  </w:num>
  <w:num w:numId="14">
    <w:abstractNumId w:val="12"/>
  </w:num>
  <w:num w:numId="15">
    <w:abstractNumId w:val="23"/>
  </w:num>
  <w:num w:numId="16">
    <w:abstractNumId w:val="5"/>
  </w:num>
  <w:num w:numId="17">
    <w:abstractNumId w:val="13"/>
  </w:num>
  <w:num w:numId="18">
    <w:abstractNumId w:val="4"/>
  </w:num>
  <w:num w:numId="19">
    <w:abstractNumId w:val="24"/>
  </w:num>
  <w:num w:numId="20">
    <w:abstractNumId w:val="16"/>
  </w:num>
  <w:num w:numId="21">
    <w:abstractNumId w:val="11"/>
  </w:num>
  <w:num w:numId="22">
    <w:abstractNumId w:val="2"/>
  </w:num>
  <w:num w:numId="23">
    <w:abstractNumId w:val="14"/>
  </w:num>
  <w:num w:numId="24">
    <w:abstractNumId w:val="3"/>
  </w:num>
  <w:num w:numId="25">
    <w:abstractNumId w:val="21"/>
  </w:num>
  <w:num w:numId="26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pt-BR" w:vendorID="64" w:dllVersion="4096" w:nlCheck="1" w:checkStyle="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96F"/>
    <w:rsid w:val="000008BA"/>
    <w:rsid w:val="00001BC7"/>
    <w:rsid w:val="00002676"/>
    <w:rsid w:val="000028D9"/>
    <w:rsid w:val="00002F1C"/>
    <w:rsid w:val="0000397E"/>
    <w:rsid w:val="000065CD"/>
    <w:rsid w:val="00007FB3"/>
    <w:rsid w:val="00020A3B"/>
    <w:rsid w:val="00020C7C"/>
    <w:rsid w:val="00021AFC"/>
    <w:rsid w:val="0002338C"/>
    <w:rsid w:val="00041418"/>
    <w:rsid w:val="00045F24"/>
    <w:rsid w:val="00046E26"/>
    <w:rsid w:val="000508A0"/>
    <w:rsid w:val="00052B57"/>
    <w:rsid w:val="00055A34"/>
    <w:rsid w:val="00063448"/>
    <w:rsid w:val="00066456"/>
    <w:rsid w:val="00070E6B"/>
    <w:rsid w:val="0007282D"/>
    <w:rsid w:val="00075E54"/>
    <w:rsid w:val="00080CA0"/>
    <w:rsid w:val="00090CCB"/>
    <w:rsid w:val="0009108B"/>
    <w:rsid w:val="000918DB"/>
    <w:rsid w:val="00092242"/>
    <w:rsid w:val="00093DED"/>
    <w:rsid w:val="00095999"/>
    <w:rsid w:val="00096324"/>
    <w:rsid w:val="00097401"/>
    <w:rsid w:val="000A2B6C"/>
    <w:rsid w:val="000A6124"/>
    <w:rsid w:val="000B4590"/>
    <w:rsid w:val="000B4BAD"/>
    <w:rsid w:val="000B62D3"/>
    <w:rsid w:val="000B7634"/>
    <w:rsid w:val="000C0596"/>
    <w:rsid w:val="000C2A03"/>
    <w:rsid w:val="000C651D"/>
    <w:rsid w:val="000C780F"/>
    <w:rsid w:val="000D3E12"/>
    <w:rsid w:val="000D404E"/>
    <w:rsid w:val="000D44D8"/>
    <w:rsid w:val="000D4580"/>
    <w:rsid w:val="000F3379"/>
    <w:rsid w:val="001016C5"/>
    <w:rsid w:val="0010322D"/>
    <w:rsid w:val="0010378C"/>
    <w:rsid w:val="001049DC"/>
    <w:rsid w:val="001050AB"/>
    <w:rsid w:val="00105321"/>
    <w:rsid w:val="00105DC3"/>
    <w:rsid w:val="00106D50"/>
    <w:rsid w:val="00110535"/>
    <w:rsid w:val="00111DDD"/>
    <w:rsid w:val="00113943"/>
    <w:rsid w:val="0012431A"/>
    <w:rsid w:val="00126533"/>
    <w:rsid w:val="0012719E"/>
    <w:rsid w:val="001352BF"/>
    <w:rsid w:val="00136571"/>
    <w:rsid w:val="00142FD6"/>
    <w:rsid w:val="00143AFE"/>
    <w:rsid w:val="001524A2"/>
    <w:rsid w:val="0016408B"/>
    <w:rsid w:val="001678E5"/>
    <w:rsid w:val="0017171F"/>
    <w:rsid w:val="0017346C"/>
    <w:rsid w:val="00174827"/>
    <w:rsid w:val="00175048"/>
    <w:rsid w:val="001778AD"/>
    <w:rsid w:val="00181A23"/>
    <w:rsid w:val="0018486A"/>
    <w:rsid w:val="001968D1"/>
    <w:rsid w:val="00196E64"/>
    <w:rsid w:val="001A261B"/>
    <w:rsid w:val="001A4301"/>
    <w:rsid w:val="001A7915"/>
    <w:rsid w:val="001B1E6A"/>
    <w:rsid w:val="001B41A3"/>
    <w:rsid w:val="001B5F25"/>
    <w:rsid w:val="001B61B1"/>
    <w:rsid w:val="001C2DCE"/>
    <w:rsid w:val="001C500E"/>
    <w:rsid w:val="001C6A96"/>
    <w:rsid w:val="001D3563"/>
    <w:rsid w:val="001E03DF"/>
    <w:rsid w:val="001E242F"/>
    <w:rsid w:val="001E24B7"/>
    <w:rsid w:val="001E38F2"/>
    <w:rsid w:val="001E42A3"/>
    <w:rsid w:val="001E42F8"/>
    <w:rsid w:val="001E6C35"/>
    <w:rsid w:val="001F240A"/>
    <w:rsid w:val="001F3225"/>
    <w:rsid w:val="001F408B"/>
    <w:rsid w:val="001F426C"/>
    <w:rsid w:val="001F4574"/>
    <w:rsid w:val="002008E5"/>
    <w:rsid w:val="00201781"/>
    <w:rsid w:val="00201EDF"/>
    <w:rsid w:val="00204DBD"/>
    <w:rsid w:val="00206F70"/>
    <w:rsid w:val="002072E6"/>
    <w:rsid w:val="00211047"/>
    <w:rsid w:val="00213909"/>
    <w:rsid w:val="00216840"/>
    <w:rsid w:val="00223617"/>
    <w:rsid w:val="00236CAB"/>
    <w:rsid w:val="00251A19"/>
    <w:rsid w:val="00253F68"/>
    <w:rsid w:val="00254474"/>
    <w:rsid w:val="00255CA4"/>
    <w:rsid w:val="00255FCC"/>
    <w:rsid w:val="00257E29"/>
    <w:rsid w:val="00260705"/>
    <w:rsid w:val="00261924"/>
    <w:rsid w:val="0026233A"/>
    <w:rsid w:val="002634C4"/>
    <w:rsid w:val="0026360E"/>
    <w:rsid w:val="00265756"/>
    <w:rsid w:val="002658E1"/>
    <w:rsid w:val="00265E17"/>
    <w:rsid w:val="00266A25"/>
    <w:rsid w:val="00267834"/>
    <w:rsid w:val="0027241F"/>
    <w:rsid w:val="00290F11"/>
    <w:rsid w:val="0029452D"/>
    <w:rsid w:val="00294C5E"/>
    <w:rsid w:val="002A162A"/>
    <w:rsid w:val="002A5157"/>
    <w:rsid w:val="002A578F"/>
    <w:rsid w:val="002A7842"/>
    <w:rsid w:val="002A7FF8"/>
    <w:rsid w:val="002B0775"/>
    <w:rsid w:val="002B0BA3"/>
    <w:rsid w:val="002B0BB1"/>
    <w:rsid w:val="002B338E"/>
    <w:rsid w:val="002B496F"/>
    <w:rsid w:val="002C2430"/>
    <w:rsid w:val="002C518F"/>
    <w:rsid w:val="002C74C0"/>
    <w:rsid w:val="002D17A6"/>
    <w:rsid w:val="002D36DA"/>
    <w:rsid w:val="002D5C08"/>
    <w:rsid w:val="002D6734"/>
    <w:rsid w:val="002E0A33"/>
    <w:rsid w:val="002E3DF4"/>
    <w:rsid w:val="002F046D"/>
    <w:rsid w:val="002F3DDB"/>
    <w:rsid w:val="002F724F"/>
    <w:rsid w:val="00300026"/>
    <w:rsid w:val="00311E46"/>
    <w:rsid w:val="00314C81"/>
    <w:rsid w:val="0032013E"/>
    <w:rsid w:val="003237D0"/>
    <w:rsid w:val="00326395"/>
    <w:rsid w:val="00326FF8"/>
    <w:rsid w:val="003318BE"/>
    <w:rsid w:val="00333CE9"/>
    <w:rsid w:val="00334E36"/>
    <w:rsid w:val="003353A1"/>
    <w:rsid w:val="003364B5"/>
    <w:rsid w:val="0034015A"/>
    <w:rsid w:val="0034024A"/>
    <w:rsid w:val="0034193D"/>
    <w:rsid w:val="003425E3"/>
    <w:rsid w:val="00344A1D"/>
    <w:rsid w:val="00346EC5"/>
    <w:rsid w:val="00353F70"/>
    <w:rsid w:val="003544CE"/>
    <w:rsid w:val="00355A6A"/>
    <w:rsid w:val="00355EAC"/>
    <w:rsid w:val="003576F0"/>
    <w:rsid w:val="00361F98"/>
    <w:rsid w:val="003627F3"/>
    <w:rsid w:val="00362D74"/>
    <w:rsid w:val="00364385"/>
    <w:rsid w:val="00367537"/>
    <w:rsid w:val="00370A56"/>
    <w:rsid w:val="00373D3D"/>
    <w:rsid w:val="0037452B"/>
    <w:rsid w:val="003802D5"/>
    <w:rsid w:val="003810D9"/>
    <w:rsid w:val="00382605"/>
    <w:rsid w:val="00382F36"/>
    <w:rsid w:val="003862A8"/>
    <w:rsid w:val="0039316E"/>
    <w:rsid w:val="00397305"/>
    <w:rsid w:val="003A10CE"/>
    <w:rsid w:val="003A30A3"/>
    <w:rsid w:val="003A4F04"/>
    <w:rsid w:val="003A54C0"/>
    <w:rsid w:val="003B1882"/>
    <w:rsid w:val="003B1A80"/>
    <w:rsid w:val="003B4DD4"/>
    <w:rsid w:val="003B5EA8"/>
    <w:rsid w:val="003B648F"/>
    <w:rsid w:val="003C18ED"/>
    <w:rsid w:val="003C19AB"/>
    <w:rsid w:val="003C3419"/>
    <w:rsid w:val="003C64E5"/>
    <w:rsid w:val="003C7E2E"/>
    <w:rsid w:val="003D0B5E"/>
    <w:rsid w:val="003D3098"/>
    <w:rsid w:val="003D4119"/>
    <w:rsid w:val="003D6AB1"/>
    <w:rsid w:val="003D79D4"/>
    <w:rsid w:val="003E07E2"/>
    <w:rsid w:val="003E1FCB"/>
    <w:rsid w:val="003E47E0"/>
    <w:rsid w:val="003E5B8D"/>
    <w:rsid w:val="003E6EFD"/>
    <w:rsid w:val="003F3D78"/>
    <w:rsid w:val="003F5B88"/>
    <w:rsid w:val="00404635"/>
    <w:rsid w:val="00406401"/>
    <w:rsid w:val="00406AAE"/>
    <w:rsid w:val="0041202E"/>
    <w:rsid w:val="004125F4"/>
    <w:rsid w:val="004138FA"/>
    <w:rsid w:val="004207CB"/>
    <w:rsid w:val="0042517B"/>
    <w:rsid w:val="00425B72"/>
    <w:rsid w:val="00425DD3"/>
    <w:rsid w:val="004272D1"/>
    <w:rsid w:val="0042731A"/>
    <w:rsid w:val="0043166C"/>
    <w:rsid w:val="004317BE"/>
    <w:rsid w:val="00431C26"/>
    <w:rsid w:val="00431F75"/>
    <w:rsid w:val="00435C18"/>
    <w:rsid w:val="00440056"/>
    <w:rsid w:val="00444D53"/>
    <w:rsid w:val="00447EE4"/>
    <w:rsid w:val="00455AAB"/>
    <w:rsid w:val="004723F5"/>
    <w:rsid w:val="00483007"/>
    <w:rsid w:val="004857DD"/>
    <w:rsid w:val="00485CCA"/>
    <w:rsid w:val="00496378"/>
    <w:rsid w:val="00496E37"/>
    <w:rsid w:val="004A31D9"/>
    <w:rsid w:val="004A38F8"/>
    <w:rsid w:val="004A4370"/>
    <w:rsid w:val="004A51F6"/>
    <w:rsid w:val="004A5A2D"/>
    <w:rsid w:val="004B19D1"/>
    <w:rsid w:val="004B23BD"/>
    <w:rsid w:val="004B5FF2"/>
    <w:rsid w:val="004B7F13"/>
    <w:rsid w:val="004D137E"/>
    <w:rsid w:val="004D6FDF"/>
    <w:rsid w:val="004E1F08"/>
    <w:rsid w:val="005010B2"/>
    <w:rsid w:val="005155C8"/>
    <w:rsid w:val="00517EC8"/>
    <w:rsid w:val="005203DC"/>
    <w:rsid w:val="00520A40"/>
    <w:rsid w:val="00523B92"/>
    <w:rsid w:val="00523C12"/>
    <w:rsid w:val="00525E13"/>
    <w:rsid w:val="005279CE"/>
    <w:rsid w:val="00535261"/>
    <w:rsid w:val="00535841"/>
    <w:rsid w:val="00537470"/>
    <w:rsid w:val="00542F66"/>
    <w:rsid w:val="00544EEA"/>
    <w:rsid w:val="00551E16"/>
    <w:rsid w:val="00552A9E"/>
    <w:rsid w:val="00554482"/>
    <w:rsid w:val="00560619"/>
    <w:rsid w:val="00561DDA"/>
    <w:rsid w:val="00563053"/>
    <w:rsid w:val="00563E0B"/>
    <w:rsid w:val="00570911"/>
    <w:rsid w:val="00572256"/>
    <w:rsid w:val="00572759"/>
    <w:rsid w:val="00574132"/>
    <w:rsid w:val="00575E5C"/>
    <w:rsid w:val="00576205"/>
    <w:rsid w:val="0058084B"/>
    <w:rsid w:val="00584A3A"/>
    <w:rsid w:val="005871F1"/>
    <w:rsid w:val="00587594"/>
    <w:rsid w:val="005916BA"/>
    <w:rsid w:val="00592521"/>
    <w:rsid w:val="005939F1"/>
    <w:rsid w:val="005A2BFA"/>
    <w:rsid w:val="005B420F"/>
    <w:rsid w:val="005B6481"/>
    <w:rsid w:val="005C3F2F"/>
    <w:rsid w:val="005C6953"/>
    <w:rsid w:val="005D1DDD"/>
    <w:rsid w:val="005D52D3"/>
    <w:rsid w:val="005D634B"/>
    <w:rsid w:val="005D7D23"/>
    <w:rsid w:val="005E3643"/>
    <w:rsid w:val="005E5134"/>
    <w:rsid w:val="005E5404"/>
    <w:rsid w:val="005F0FFF"/>
    <w:rsid w:val="005F33C0"/>
    <w:rsid w:val="005F411C"/>
    <w:rsid w:val="005F4F90"/>
    <w:rsid w:val="00603B49"/>
    <w:rsid w:val="00603B85"/>
    <w:rsid w:val="0060589D"/>
    <w:rsid w:val="00606E21"/>
    <w:rsid w:val="0061048B"/>
    <w:rsid w:val="006171FD"/>
    <w:rsid w:val="00622FD9"/>
    <w:rsid w:val="00623095"/>
    <w:rsid w:val="00626DB8"/>
    <w:rsid w:val="006274FC"/>
    <w:rsid w:val="00632B2C"/>
    <w:rsid w:val="0063637A"/>
    <w:rsid w:val="00636F71"/>
    <w:rsid w:val="00642F09"/>
    <w:rsid w:val="00644828"/>
    <w:rsid w:val="00647372"/>
    <w:rsid w:val="00650823"/>
    <w:rsid w:val="00655751"/>
    <w:rsid w:val="00655FA2"/>
    <w:rsid w:val="00661970"/>
    <w:rsid w:val="006648D1"/>
    <w:rsid w:val="00664C89"/>
    <w:rsid w:val="00666854"/>
    <w:rsid w:val="00671A12"/>
    <w:rsid w:val="006734B2"/>
    <w:rsid w:val="00673F9C"/>
    <w:rsid w:val="00676771"/>
    <w:rsid w:val="0067688F"/>
    <w:rsid w:val="00677D22"/>
    <w:rsid w:val="00685A57"/>
    <w:rsid w:val="00690969"/>
    <w:rsid w:val="00694AAD"/>
    <w:rsid w:val="006A1E9F"/>
    <w:rsid w:val="006A27A0"/>
    <w:rsid w:val="006A4680"/>
    <w:rsid w:val="006A58E1"/>
    <w:rsid w:val="006A6634"/>
    <w:rsid w:val="006A6B32"/>
    <w:rsid w:val="006A6CAA"/>
    <w:rsid w:val="006A7B43"/>
    <w:rsid w:val="006B234B"/>
    <w:rsid w:val="006B4347"/>
    <w:rsid w:val="006C0A51"/>
    <w:rsid w:val="006C139C"/>
    <w:rsid w:val="006C20BA"/>
    <w:rsid w:val="006C2220"/>
    <w:rsid w:val="006C2FC7"/>
    <w:rsid w:val="006C50ED"/>
    <w:rsid w:val="006D0E25"/>
    <w:rsid w:val="006D3AD4"/>
    <w:rsid w:val="006D740A"/>
    <w:rsid w:val="006E5BB2"/>
    <w:rsid w:val="006E6EF2"/>
    <w:rsid w:val="006F3D9B"/>
    <w:rsid w:val="00705129"/>
    <w:rsid w:val="007054EF"/>
    <w:rsid w:val="0071231C"/>
    <w:rsid w:val="0071695C"/>
    <w:rsid w:val="00717063"/>
    <w:rsid w:val="00717B4C"/>
    <w:rsid w:val="00717F02"/>
    <w:rsid w:val="007208C3"/>
    <w:rsid w:val="00721AFF"/>
    <w:rsid w:val="00724C49"/>
    <w:rsid w:val="00725EBB"/>
    <w:rsid w:val="00730712"/>
    <w:rsid w:val="00731326"/>
    <w:rsid w:val="00732C0E"/>
    <w:rsid w:val="00732EC6"/>
    <w:rsid w:val="00735F3E"/>
    <w:rsid w:val="00740071"/>
    <w:rsid w:val="00745F40"/>
    <w:rsid w:val="00746854"/>
    <w:rsid w:val="00746C4B"/>
    <w:rsid w:val="00747C80"/>
    <w:rsid w:val="0075069D"/>
    <w:rsid w:val="007550CB"/>
    <w:rsid w:val="00760B04"/>
    <w:rsid w:val="007617FC"/>
    <w:rsid w:val="007649D2"/>
    <w:rsid w:val="00764BCF"/>
    <w:rsid w:val="00765E5C"/>
    <w:rsid w:val="00767104"/>
    <w:rsid w:val="00767361"/>
    <w:rsid w:val="00772B59"/>
    <w:rsid w:val="007757DB"/>
    <w:rsid w:val="00781205"/>
    <w:rsid w:val="0078269C"/>
    <w:rsid w:val="00782EFE"/>
    <w:rsid w:val="00786F04"/>
    <w:rsid w:val="0079264F"/>
    <w:rsid w:val="00793B9C"/>
    <w:rsid w:val="007B16AA"/>
    <w:rsid w:val="007B1DB5"/>
    <w:rsid w:val="007B2798"/>
    <w:rsid w:val="007B2E37"/>
    <w:rsid w:val="007C1764"/>
    <w:rsid w:val="007C21ED"/>
    <w:rsid w:val="007C4C6F"/>
    <w:rsid w:val="007C575F"/>
    <w:rsid w:val="007C64CA"/>
    <w:rsid w:val="007D1DA5"/>
    <w:rsid w:val="007D7D46"/>
    <w:rsid w:val="007D7DB0"/>
    <w:rsid w:val="007E0ABC"/>
    <w:rsid w:val="007F185C"/>
    <w:rsid w:val="007F39F3"/>
    <w:rsid w:val="007F5139"/>
    <w:rsid w:val="00804B1D"/>
    <w:rsid w:val="00810DD1"/>
    <w:rsid w:val="00811CD6"/>
    <w:rsid w:val="00812B02"/>
    <w:rsid w:val="00816108"/>
    <w:rsid w:val="00821058"/>
    <w:rsid w:val="00822E81"/>
    <w:rsid w:val="008312BA"/>
    <w:rsid w:val="008419D6"/>
    <w:rsid w:val="008429B1"/>
    <w:rsid w:val="00842EA1"/>
    <w:rsid w:val="0084513F"/>
    <w:rsid w:val="00852DD1"/>
    <w:rsid w:val="00853EAB"/>
    <w:rsid w:val="008550BD"/>
    <w:rsid w:val="00860213"/>
    <w:rsid w:val="008615F8"/>
    <w:rsid w:val="008647B5"/>
    <w:rsid w:val="008656AC"/>
    <w:rsid w:val="00871387"/>
    <w:rsid w:val="00872E6D"/>
    <w:rsid w:val="00875C1D"/>
    <w:rsid w:val="00875D84"/>
    <w:rsid w:val="00876060"/>
    <w:rsid w:val="00876279"/>
    <w:rsid w:val="0088307B"/>
    <w:rsid w:val="00884235"/>
    <w:rsid w:val="00892D23"/>
    <w:rsid w:val="00895BD7"/>
    <w:rsid w:val="008A1B0D"/>
    <w:rsid w:val="008A39AC"/>
    <w:rsid w:val="008A4FC3"/>
    <w:rsid w:val="008A5B49"/>
    <w:rsid w:val="008A65CC"/>
    <w:rsid w:val="008B2A1A"/>
    <w:rsid w:val="008C18EA"/>
    <w:rsid w:val="008C226F"/>
    <w:rsid w:val="008C3487"/>
    <w:rsid w:val="008C4AD8"/>
    <w:rsid w:val="008C56CE"/>
    <w:rsid w:val="008D1ECF"/>
    <w:rsid w:val="008D23E5"/>
    <w:rsid w:val="008D24A5"/>
    <w:rsid w:val="008D2B2F"/>
    <w:rsid w:val="008D4BE2"/>
    <w:rsid w:val="008D684C"/>
    <w:rsid w:val="008E0281"/>
    <w:rsid w:val="008E177B"/>
    <w:rsid w:val="008E3EB2"/>
    <w:rsid w:val="008E5794"/>
    <w:rsid w:val="008E6677"/>
    <w:rsid w:val="008F25E1"/>
    <w:rsid w:val="008F4005"/>
    <w:rsid w:val="008F48E6"/>
    <w:rsid w:val="00902B96"/>
    <w:rsid w:val="0090766F"/>
    <w:rsid w:val="0091071C"/>
    <w:rsid w:val="00911B3B"/>
    <w:rsid w:val="0091637D"/>
    <w:rsid w:val="00921EB9"/>
    <w:rsid w:val="009226A0"/>
    <w:rsid w:val="00924919"/>
    <w:rsid w:val="00931075"/>
    <w:rsid w:val="00933F6D"/>
    <w:rsid w:val="00934AEF"/>
    <w:rsid w:val="009359E0"/>
    <w:rsid w:val="00941A06"/>
    <w:rsid w:val="009428A4"/>
    <w:rsid w:val="00945289"/>
    <w:rsid w:val="00957ABB"/>
    <w:rsid w:val="00960571"/>
    <w:rsid w:val="009635AE"/>
    <w:rsid w:val="00965ECF"/>
    <w:rsid w:val="009705A2"/>
    <w:rsid w:val="00971211"/>
    <w:rsid w:val="00971AFE"/>
    <w:rsid w:val="00973C85"/>
    <w:rsid w:val="00975F83"/>
    <w:rsid w:val="00986F1E"/>
    <w:rsid w:val="009872F6"/>
    <w:rsid w:val="009879C6"/>
    <w:rsid w:val="0099288D"/>
    <w:rsid w:val="009935FB"/>
    <w:rsid w:val="009943FD"/>
    <w:rsid w:val="009A1448"/>
    <w:rsid w:val="009B47EC"/>
    <w:rsid w:val="009C62C6"/>
    <w:rsid w:val="009D164B"/>
    <w:rsid w:val="009D3B71"/>
    <w:rsid w:val="009D4530"/>
    <w:rsid w:val="009D46CB"/>
    <w:rsid w:val="009D53F2"/>
    <w:rsid w:val="009D5F30"/>
    <w:rsid w:val="009E145D"/>
    <w:rsid w:val="009E5503"/>
    <w:rsid w:val="009E657C"/>
    <w:rsid w:val="009F5F35"/>
    <w:rsid w:val="00A01583"/>
    <w:rsid w:val="00A01C3E"/>
    <w:rsid w:val="00A02AAC"/>
    <w:rsid w:val="00A0396F"/>
    <w:rsid w:val="00A1002D"/>
    <w:rsid w:val="00A10FBB"/>
    <w:rsid w:val="00A11E53"/>
    <w:rsid w:val="00A148E6"/>
    <w:rsid w:val="00A20192"/>
    <w:rsid w:val="00A30EF2"/>
    <w:rsid w:val="00A317D8"/>
    <w:rsid w:val="00A40BA0"/>
    <w:rsid w:val="00A40D18"/>
    <w:rsid w:val="00A53C4B"/>
    <w:rsid w:val="00A57161"/>
    <w:rsid w:val="00A673C5"/>
    <w:rsid w:val="00A67722"/>
    <w:rsid w:val="00A738AF"/>
    <w:rsid w:val="00A92006"/>
    <w:rsid w:val="00A9431B"/>
    <w:rsid w:val="00AA461F"/>
    <w:rsid w:val="00AB0CAC"/>
    <w:rsid w:val="00AB287D"/>
    <w:rsid w:val="00AB7B67"/>
    <w:rsid w:val="00AB7CEA"/>
    <w:rsid w:val="00AC21F9"/>
    <w:rsid w:val="00AC245D"/>
    <w:rsid w:val="00AD02A8"/>
    <w:rsid w:val="00AE372D"/>
    <w:rsid w:val="00AE50E0"/>
    <w:rsid w:val="00AF0A07"/>
    <w:rsid w:val="00AF482E"/>
    <w:rsid w:val="00AF6FF9"/>
    <w:rsid w:val="00B00BF7"/>
    <w:rsid w:val="00B01CA1"/>
    <w:rsid w:val="00B0334D"/>
    <w:rsid w:val="00B05947"/>
    <w:rsid w:val="00B10BDE"/>
    <w:rsid w:val="00B206C0"/>
    <w:rsid w:val="00B21F8E"/>
    <w:rsid w:val="00B228F1"/>
    <w:rsid w:val="00B23CDA"/>
    <w:rsid w:val="00B2562B"/>
    <w:rsid w:val="00B30D78"/>
    <w:rsid w:val="00B318D7"/>
    <w:rsid w:val="00B36C85"/>
    <w:rsid w:val="00B36ECA"/>
    <w:rsid w:val="00B379BC"/>
    <w:rsid w:val="00B37A5B"/>
    <w:rsid w:val="00B635A1"/>
    <w:rsid w:val="00B65254"/>
    <w:rsid w:val="00B6680A"/>
    <w:rsid w:val="00B71DB0"/>
    <w:rsid w:val="00B83FFA"/>
    <w:rsid w:val="00B87028"/>
    <w:rsid w:val="00B95109"/>
    <w:rsid w:val="00B96F0F"/>
    <w:rsid w:val="00BA4288"/>
    <w:rsid w:val="00BA5FB4"/>
    <w:rsid w:val="00BA7513"/>
    <w:rsid w:val="00BB0B31"/>
    <w:rsid w:val="00BB40E4"/>
    <w:rsid w:val="00BB57DC"/>
    <w:rsid w:val="00BB5E8C"/>
    <w:rsid w:val="00BB5F44"/>
    <w:rsid w:val="00BC0799"/>
    <w:rsid w:val="00BC57E3"/>
    <w:rsid w:val="00BD0FC3"/>
    <w:rsid w:val="00BD58F5"/>
    <w:rsid w:val="00BD6321"/>
    <w:rsid w:val="00BE11F3"/>
    <w:rsid w:val="00BF06EF"/>
    <w:rsid w:val="00BF1270"/>
    <w:rsid w:val="00BF1F65"/>
    <w:rsid w:val="00BF2D9D"/>
    <w:rsid w:val="00BF411F"/>
    <w:rsid w:val="00C00059"/>
    <w:rsid w:val="00C01401"/>
    <w:rsid w:val="00C122A3"/>
    <w:rsid w:val="00C2206C"/>
    <w:rsid w:val="00C24A11"/>
    <w:rsid w:val="00C27628"/>
    <w:rsid w:val="00C3237B"/>
    <w:rsid w:val="00C3517C"/>
    <w:rsid w:val="00C408EA"/>
    <w:rsid w:val="00C427E9"/>
    <w:rsid w:val="00C51F26"/>
    <w:rsid w:val="00C55A03"/>
    <w:rsid w:val="00C56545"/>
    <w:rsid w:val="00C56DAB"/>
    <w:rsid w:val="00C61A4A"/>
    <w:rsid w:val="00C61D8A"/>
    <w:rsid w:val="00C6282B"/>
    <w:rsid w:val="00C63DB6"/>
    <w:rsid w:val="00C64AD9"/>
    <w:rsid w:val="00C6608D"/>
    <w:rsid w:val="00C66964"/>
    <w:rsid w:val="00C70899"/>
    <w:rsid w:val="00C74742"/>
    <w:rsid w:val="00C75C76"/>
    <w:rsid w:val="00C8248B"/>
    <w:rsid w:val="00C8330D"/>
    <w:rsid w:val="00C841FA"/>
    <w:rsid w:val="00C84E46"/>
    <w:rsid w:val="00C86524"/>
    <w:rsid w:val="00C90777"/>
    <w:rsid w:val="00C92F57"/>
    <w:rsid w:val="00C9322E"/>
    <w:rsid w:val="00C934E1"/>
    <w:rsid w:val="00C95B1A"/>
    <w:rsid w:val="00CA1374"/>
    <w:rsid w:val="00CA4AB8"/>
    <w:rsid w:val="00CA4C2B"/>
    <w:rsid w:val="00CA5E04"/>
    <w:rsid w:val="00CB5A2B"/>
    <w:rsid w:val="00CB5F9F"/>
    <w:rsid w:val="00CB6653"/>
    <w:rsid w:val="00CB6C54"/>
    <w:rsid w:val="00CD20E0"/>
    <w:rsid w:val="00CD2591"/>
    <w:rsid w:val="00CE3DA5"/>
    <w:rsid w:val="00CE50DB"/>
    <w:rsid w:val="00CF085B"/>
    <w:rsid w:val="00CF47E9"/>
    <w:rsid w:val="00CF5741"/>
    <w:rsid w:val="00D05463"/>
    <w:rsid w:val="00D06536"/>
    <w:rsid w:val="00D14CC6"/>
    <w:rsid w:val="00D17449"/>
    <w:rsid w:val="00D2280B"/>
    <w:rsid w:val="00D2338C"/>
    <w:rsid w:val="00D23F7D"/>
    <w:rsid w:val="00D24E61"/>
    <w:rsid w:val="00D26EC8"/>
    <w:rsid w:val="00D340CA"/>
    <w:rsid w:val="00D35052"/>
    <w:rsid w:val="00D46A8A"/>
    <w:rsid w:val="00D51DA3"/>
    <w:rsid w:val="00D57F42"/>
    <w:rsid w:val="00D62E6D"/>
    <w:rsid w:val="00D63660"/>
    <w:rsid w:val="00D641FF"/>
    <w:rsid w:val="00D64764"/>
    <w:rsid w:val="00D70615"/>
    <w:rsid w:val="00D741A3"/>
    <w:rsid w:val="00D756C7"/>
    <w:rsid w:val="00D7706A"/>
    <w:rsid w:val="00D77204"/>
    <w:rsid w:val="00D85707"/>
    <w:rsid w:val="00D858AF"/>
    <w:rsid w:val="00D86558"/>
    <w:rsid w:val="00D87780"/>
    <w:rsid w:val="00D94294"/>
    <w:rsid w:val="00D94F45"/>
    <w:rsid w:val="00D9717E"/>
    <w:rsid w:val="00DA0259"/>
    <w:rsid w:val="00DA22F7"/>
    <w:rsid w:val="00DB01CD"/>
    <w:rsid w:val="00DB21FB"/>
    <w:rsid w:val="00DB325F"/>
    <w:rsid w:val="00DB3E16"/>
    <w:rsid w:val="00DB524F"/>
    <w:rsid w:val="00DB6916"/>
    <w:rsid w:val="00DB7C0C"/>
    <w:rsid w:val="00DC151E"/>
    <w:rsid w:val="00DC2961"/>
    <w:rsid w:val="00DC3DF6"/>
    <w:rsid w:val="00DD2640"/>
    <w:rsid w:val="00DD6E3A"/>
    <w:rsid w:val="00DD7846"/>
    <w:rsid w:val="00DE4DEB"/>
    <w:rsid w:val="00DE5E5F"/>
    <w:rsid w:val="00DF6944"/>
    <w:rsid w:val="00DF6E2F"/>
    <w:rsid w:val="00E00F24"/>
    <w:rsid w:val="00E0177F"/>
    <w:rsid w:val="00E01CAB"/>
    <w:rsid w:val="00E0376C"/>
    <w:rsid w:val="00E0472A"/>
    <w:rsid w:val="00E107E5"/>
    <w:rsid w:val="00E131C3"/>
    <w:rsid w:val="00E164D3"/>
    <w:rsid w:val="00E20158"/>
    <w:rsid w:val="00E22FF9"/>
    <w:rsid w:val="00E26B7D"/>
    <w:rsid w:val="00E30D52"/>
    <w:rsid w:val="00E41A56"/>
    <w:rsid w:val="00E42556"/>
    <w:rsid w:val="00E42D6A"/>
    <w:rsid w:val="00E44666"/>
    <w:rsid w:val="00E5478A"/>
    <w:rsid w:val="00E55C91"/>
    <w:rsid w:val="00E62457"/>
    <w:rsid w:val="00E65110"/>
    <w:rsid w:val="00E7009A"/>
    <w:rsid w:val="00E70C7F"/>
    <w:rsid w:val="00E71BBE"/>
    <w:rsid w:val="00E740F9"/>
    <w:rsid w:val="00E7517D"/>
    <w:rsid w:val="00E82CFD"/>
    <w:rsid w:val="00E868FB"/>
    <w:rsid w:val="00E901AE"/>
    <w:rsid w:val="00E922C7"/>
    <w:rsid w:val="00E923FD"/>
    <w:rsid w:val="00E975FA"/>
    <w:rsid w:val="00E97AEB"/>
    <w:rsid w:val="00EA47A0"/>
    <w:rsid w:val="00EA7CA5"/>
    <w:rsid w:val="00EB1201"/>
    <w:rsid w:val="00EB545B"/>
    <w:rsid w:val="00EC0CA7"/>
    <w:rsid w:val="00EC3B63"/>
    <w:rsid w:val="00EC3DCE"/>
    <w:rsid w:val="00EE1458"/>
    <w:rsid w:val="00EE4A6B"/>
    <w:rsid w:val="00EE58CC"/>
    <w:rsid w:val="00EF4238"/>
    <w:rsid w:val="00EF4A13"/>
    <w:rsid w:val="00EF4CDB"/>
    <w:rsid w:val="00F005C1"/>
    <w:rsid w:val="00F00C8B"/>
    <w:rsid w:val="00F026DD"/>
    <w:rsid w:val="00F1089D"/>
    <w:rsid w:val="00F15DF7"/>
    <w:rsid w:val="00F331D4"/>
    <w:rsid w:val="00F338B5"/>
    <w:rsid w:val="00F35649"/>
    <w:rsid w:val="00F40B16"/>
    <w:rsid w:val="00F4524E"/>
    <w:rsid w:val="00F5595B"/>
    <w:rsid w:val="00F62415"/>
    <w:rsid w:val="00F63827"/>
    <w:rsid w:val="00F664EA"/>
    <w:rsid w:val="00F66745"/>
    <w:rsid w:val="00F71CCD"/>
    <w:rsid w:val="00F74E84"/>
    <w:rsid w:val="00F77D8E"/>
    <w:rsid w:val="00F77FC2"/>
    <w:rsid w:val="00F81848"/>
    <w:rsid w:val="00F8557B"/>
    <w:rsid w:val="00F87E86"/>
    <w:rsid w:val="00FA1069"/>
    <w:rsid w:val="00FB172A"/>
    <w:rsid w:val="00FB1A8A"/>
    <w:rsid w:val="00FB3AC0"/>
    <w:rsid w:val="00FB5996"/>
    <w:rsid w:val="00FD16C4"/>
    <w:rsid w:val="00FD18A1"/>
    <w:rsid w:val="00FD30F8"/>
    <w:rsid w:val="00FD32ED"/>
    <w:rsid w:val="00FD4725"/>
    <w:rsid w:val="00FD6CE5"/>
    <w:rsid w:val="00FD7374"/>
    <w:rsid w:val="00FE1706"/>
    <w:rsid w:val="00FE550D"/>
    <w:rsid w:val="00FE591A"/>
    <w:rsid w:val="00FE6E0E"/>
    <w:rsid w:val="00FF0902"/>
    <w:rsid w:val="00FF5FB8"/>
    <w:rsid w:val="00FF6353"/>
    <w:rsid w:val="00FF68F0"/>
    <w:rsid w:val="3436F11C"/>
    <w:rsid w:val="43DD7466"/>
    <w:rsid w:val="557AB6E2"/>
    <w:rsid w:val="63FBC574"/>
    <w:rsid w:val="642173DE"/>
    <w:rsid w:val="70273097"/>
    <w:rsid w:val="72D1E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080D9A"/>
  <w15:chartTrackingRefBased/>
  <w15:docId w15:val="{9DEF12D8-2A71-694B-85BA-3EDE1864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24A2"/>
    <w:pPr>
      <w:spacing w:before="100" w:beforeAutospacing="1" w:after="100" w:afterAutospacing="1" w:line="360" w:lineRule="auto"/>
      <w:ind w:firstLine="709"/>
      <w:jc w:val="both"/>
    </w:pPr>
    <w:rPr>
      <w:caps/>
      <w:sz w:val="24"/>
    </w:rPr>
  </w:style>
  <w:style w:type="paragraph" w:styleId="Ttulo1">
    <w:name w:val="heading 1"/>
    <w:aliases w:val="Referências"/>
    <w:basedOn w:val="Normal"/>
    <w:next w:val="Normal"/>
    <w:qFormat/>
    <w:rsid w:val="00257E29"/>
    <w:pPr>
      <w:keepNext/>
      <w:tabs>
        <w:tab w:val="left" w:pos="1134"/>
      </w:tabs>
      <w:spacing w:line="240" w:lineRule="auto"/>
      <w:ind w:firstLine="0"/>
      <w:outlineLvl w:val="0"/>
    </w:pPr>
    <w:rPr>
      <w:caps w:val="0"/>
      <w:color w:val="000000" w:themeColor="text1"/>
      <w:sz w:val="20"/>
    </w:rPr>
  </w:style>
  <w:style w:type="paragraph" w:styleId="Ttulo2">
    <w:name w:val="heading 2"/>
    <w:basedOn w:val="Normal"/>
    <w:next w:val="Normal"/>
    <w:link w:val="Ttulo2Char"/>
    <w:qFormat/>
    <w:pPr>
      <w:keepNext/>
      <w:tabs>
        <w:tab w:val="left" w:pos="284"/>
        <w:tab w:val="left" w:pos="1134"/>
        <w:tab w:val="left" w:leader="dot" w:pos="8505"/>
      </w:tabs>
      <w:outlineLvl w:val="1"/>
    </w:pPr>
    <w:rPr>
      <w:rFonts w:ascii="Arial" w:hAnsi="Arial"/>
      <w:caps w:val="0"/>
    </w:rPr>
  </w:style>
  <w:style w:type="paragraph" w:styleId="Ttulo3">
    <w:name w:val="heading 3"/>
    <w:basedOn w:val="Normal"/>
    <w:next w:val="Normal"/>
    <w:qFormat/>
    <w:pPr>
      <w:keepNext/>
      <w:tabs>
        <w:tab w:val="left" w:pos="1134"/>
      </w:tabs>
      <w:jc w:val="center"/>
      <w:outlineLvl w:val="2"/>
    </w:pPr>
    <w:rPr>
      <w:rFonts w:ascii="Arial" w:hAnsi="Arial"/>
    </w:rPr>
  </w:style>
  <w:style w:type="paragraph" w:styleId="Ttulo6">
    <w:name w:val="heading 6"/>
    <w:basedOn w:val="Normal"/>
    <w:next w:val="Normal"/>
    <w:link w:val="Ttulo6Char"/>
    <w:unhideWhenUsed/>
    <w:qFormat/>
    <w:rsid w:val="00C92F5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Corpodetexto">
    <w:name w:val="Body Text"/>
    <w:basedOn w:val="Normal"/>
    <w:pPr>
      <w:tabs>
        <w:tab w:val="left" w:pos="1134"/>
      </w:tabs>
      <w:spacing w:line="480" w:lineRule="auto"/>
    </w:pPr>
    <w:rPr>
      <w:b/>
      <w:caps w:val="0"/>
    </w:rPr>
  </w:style>
  <w:style w:type="paragraph" w:styleId="Ttulo">
    <w:name w:val="Title"/>
    <w:basedOn w:val="Normal"/>
    <w:link w:val="TtuloChar"/>
    <w:qFormat/>
    <w:rsid w:val="00206F70"/>
    <w:pPr>
      <w:tabs>
        <w:tab w:val="left" w:pos="1134"/>
      </w:tabs>
      <w:spacing w:line="480" w:lineRule="auto"/>
    </w:pPr>
    <w:rPr>
      <w:caps w:val="0"/>
    </w:rPr>
  </w:style>
  <w:style w:type="paragraph" w:styleId="Corpodetexto2">
    <w:name w:val="Body Text 2"/>
    <w:basedOn w:val="Normal"/>
    <w:pPr>
      <w:tabs>
        <w:tab w:val="left" w:pos="567"/>
        <w:tab w:val="left" w:pos="1276"/>
      </w:tabs>
    </w:pPr>
    <w:rPr>
      <w:b/>
      <w:caps w:val="0"/>
      <w:sz w:val="28"/>
    </w:rPr>
  </w:style>
  <w:style w:type="paragraph" w:styleId="Corpodetexto3">
    <w:name w:val="Body Text 3"/>
    <w:basedOn w:val="Normal"/>
    <w:pPr>
      <w:tabs>
        <w:tab w:val="left" w:pos="1134"/>
      </w:tabs>
      <w:spacing w:line="480" w:lineRule="auto"/>
    </w:pPr>
    <w:rPr>
      <w:b/>
    </w:rPr>
  </w:style>
  <w:style w:type="paragraph" w:styleId="Recuodecorpodetexto">
    <w:name w:val="Body Text Indent"/>
    <w:basedOn w:val="Normal"/>
    <w:pPr>
      <w:ind w:left="2832" w:hanging="2124"/>
    </w:pPr>
    <w:rPr>
      <w:rFonts w:ascii="Arial" w:hAnsi="Arial"/>
      <w:b/>
      <w:caps w:val="0"/>
    </w:rPr>
  </w:style>
  <w:style w:type="paragraph" w:styleId="Subttulo">
    <w:name w:val="Subtitle"/>
    <w:basedOn w:val="Normal"/>
    <w:qFormat/>
    <w:pPr>
      <w:tabs>
        <w:tab w:val="left" w:pos="1134"/>
      </w:tabs>
      <w:spacing w:line="480" w:lineRule="auto"/>
      <w:jc w:val="center"/>
    </w:pPr>
  </w:style>
  <w:style w:type="paragraph" w:styleId="Recuodecorpodetexto2">
    <w:name w:val="Body Text Indent 2"/>
    <w:basedOn w:val="Normal"/>
    <w:pPr>
      <w:tabs>
        <w:tab w:val="left" w:pos="1134"/>
      </w:tabs>
      <w:ind w:left="4536"/>
    </w:pPr>
    <w:rPr>
      <w:b/>
      <w:caps w:val="0"/>
    </w:rPr>
  </w:style>
  <w:style w:type="paragraph" w:customStyle="1" w:styleId="NomedoCentro">
    <w:name w:val="Nome do Centro"/>
    <w:basedOn w:val="Normal"/>
    <w:next w:val="Normal"/>
    <w:rsid w:val="008312BA"/>
    <w:pPr>
      <w:jc w:val="center"/>
    </w:pPr>
    <w:rPr>
      <w:sz w:val="40"/>
      <w:szCs w:val="40"/>
    </w:rPr>
  </w:style>
  <w:style w:type="paragraph" w:customStyle="1" w:styleId="NomedaFaculdade">
    <w:name w:val="Nome da Faculdade"/>
    <w:basedOn w:val="Normal"/>
    <w:rsid w:val="008312BA"/>
    <w:pPr>
      <w:spacing w:before="220"/>
      <w:jc w:val="center"/>
    </w:pPr>
    <w:rPr>
      <w:szCs w:val="18"/>
    </w:rPr>
  </w:style>
  <w:style w:type="paragraph" w:customStyle="1" w:styleId="NomedoCurso">
    <w:name w:val="Nome do Curso"/>
    <w:basedOn w:val="NomedaFaculdade"/>
    <w:next w:val="Normal"/>
    <w:rsid w:val="008312BA"/>
  </w:style>
  <w:style w:type="paragraph" w:customStyle="1" w:styleId="Nomedoautor">
    <w:name w:val="Nome do autor"/>
    <w:basedOn w:val="Normal"/>
    <w:rsid w:val="008312BA"/>
    <w:pPr>
      <w:spacing w:before="1700"/>
      <w:jc w:val="center"/>
    </w:pPr>
    <w:rPr>
      <w:b/>
      <w:szCs w:val="32"/>
    </w:rPr>
  </w:style>
  <w:style w:type="paragraph" w:customStyle="1" w:styleId="Nomedoorientador">
    <w:name w:val="Nome do orientador"/>
    <w:basedOn w:val="Normal"/>
    <w:rsid w:val="008312BA"/>
    <w:pPr>
      <w:spacing w:before="1200"/>
      <w:jc w:val="center"/>
    </w:pPr>
    <w:rPr>
      <w:b/>
      <w:szCs w:val="18"/>
    </w:rPr>
  </w:style>
  <w:style w:type="paragraph" w:customStyle="1" w:styleId="Ano">
    <w:name w:val="Ano"/>
    <w:basedOn w:val="Normal"/>
    <w:next w:val="Normal"/>
    <w:rsid w:val="008312BA"/>
    <w:pPr>
      <w:jc w:val="center"/>
    </w:pPr>
    <w:rPr>
      <w:b/>
      <w:caps w:val="0"/>
      <w:sz w:val="28"/>
      <w:szCs w:val="18"/>
    </w:rPr>
  </w:style>
  <w:style w:type="character" w:styleId="Refdecomentrio">
    <w:name w:val="annotation reference"/>
    <w:semiHidden/>
    <w:rsid w:val="008312BA"/>
    <w:rPr>
      <w:sz w:val="16"/>
      <w:szCs w:val="16"/>
    </w:rPr>
  </w:style>
  <w:style w:type="paragraph" w:styleId="Textodecomentrio">
    <w:name w:val="annotation text"/>
    <w:basedOn w:val="Normal"/>
    <w:semiHidden/>
    <w:rsid w:val="008312BA"/>
    <w:rPr>
      <w:rFonts w:ascii="Book Antiqua" w:hAnsi="Book Antiqua"/>
      <w:b/>
      <w:caps w:val="0"/>
      <w:sz w:val="20"/>
      <w:lang w:eastAsia="en-US"/>
    </w:rPr>
  </w:style>
  <w:style w:type="paragraph" w:styleId="Textodebalo">
    <w:name w:val="Balloon Text"/>
    <w:basedOn w:val="Normal"/>
    <w:semiHidden/>
    <w:rsid w:val="008312BA"/>
    <w:rPr>
      <w:rFonts w:ascii="Tahoma" w:hAnsi="Tahoma" w:cs="Tahoma"/>
      <w:sz w:val="16"/>
      <w:szCs w:val="16"/>
    </w:rPr>
  </w:style>
  <w:style w:type="paragraph" w:customStyle="1" w:styleId="Ttulofolhaderosto">
    <w:name w:val="Título folha de rosto"/>
    <w:basedOn w:val="Normal"/>
    <w:rsid w:val="008312BA"/>
    <w:pPr>
      <w:pageBreakBefore/>
      <w:jc w:val="center"/>
    </w:pPr>
    <w:rPr>
      <w:sz w:val="36"/>
      <w:szCs w:val="36"/>
    </w:rPr>
  </w:style>
  <w:style w:type="paragraph" w:customStyle="1" w:styleId="Monografiaapresentada">
    <w:name w:val="Monografia apresentada"/>
    <w:basedOn w:val="Normal"/>
    <w:next w:val="Normal"/>
    <w:rsid w:val="008312BA"/>
    <w:pPr>
      <w:spacing w:before="1200"/>
      <w:ind w:left="4536" w:right="284"/>
    </w:pPr>
    <w:rPr>
      <w:b/>
      <w:caps w:val="0"/>
      <w:sz w:val="20"/>
      <w:szCs w:val="18"/>
    </w:rPr>
  </w:style>
  <w:style w:type="paragraph" w:customStyle="1" w:styleId="Folhaderostonomecidade">
    <w:name w:val="Folha de rosto nome cidade"/>
    <w:basedOn w:val="Normal"/>
    <w:rsid w:val="008312BA"/>
    <w:pPr>
      <w:spacing w:before="5200"/>
      <w:jc w:val="center"/>
    </w:pPr>
    <w:rPr>
      <w:b/>
      <w:caps w:val="0"/>
      <w:sz w:val="28"/>
      <w:szCs w:val="18"/>
    </w:rPr>
  </w:style>
  <w:style w:type="paragraph" w:customStyle="1" w:styleId="Epgrafe">
    <w:name w:val="Epígrafe"/>
    <w:basedOn w:val="Normal"/>
    <w:rsid w:val="008312BA"/>
    <w:pPr>
      <w:spacing w:before="12000"/>
      <w:ind w:left="4536" w:right="284"/>
      <w:jc w:val="right"/>
    </w:pPr>
    <w:rPr>
      <w:b/>
      <w:caps w:val="0"/>
      <w:sz w:val="20"/>
      <w:szCs w:val="18"/>
    </w:rPr>
  </w:style>
  <w:style w:type="paragraph" w:styleId="Assuntodocomentrio">
    <w:name w:val="annotation subject"/>
    <w:basedOn w:val="Textodecomentrio"/>
    <w:next w:val="Textodecomentrio"/>
    <w:semiHidden/>
    <w:rsid w:val="00096324"/>
    <w:rPr>
      <w:rFonts w:ascii="Times New Roman" w:hAnsi="Times New Roman"/>
      <w:b w:val="0"/>
      <w:bCs/>
      <w:caps/>
      <w:lang w:eastAsia="pt-BR"/>
    </w:rPr>
  </w:style>
  <w:style w:type="table" w:styleId="TabeladaWeb1">
    <w:name w:val="Table Web 1"/>
    <w:basedOn w:val="Tabelanormal"/>
    <w:rsid w:val="006A7B4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rsid w:val="00D23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">
    <w:name w:val="Parágrafo"/>
    <w:basedOn w:val="Normal"/>
    <w:rsid w:val="006F3D9B"/>
    <w:pPr>
      <w:widowControl w:val="0"/>
      <w:tabs>
        <w:tab w:val="left" w:pos="1701"/>
      </w:tabs>
      <w:ind w:firstLine="1701"/>
    </w:pPr>
    <w:rPr>
      <w:rFonts w:ascii="Arial" w:hAnsi="Arial"/>
      <w:b/>
      <w:caps w:val="0"/>
      <w:snapToGrid w:val="0"/>
    </w:rPr>
  </w:style>
  <w:style w:type="paragraph" w:customStyle="1" w:styleId="NaturezadoTrabalho">
    <w:name w:val="Natureza do Trabalho"/>
    <w:basedOn w:val="Normal"/>
    <w:rsid w:val="006F3D9B"/>
    <w:pPr>
      <w:widowControl w:val="0"/>
      <w:ind w:left="3969"/>
    </w:pPr>
    <w:rPr>
      <w:rFonts w:ascii="Arial" w:hAnsi="Arial"/>
      <w:b/>
      <w:caps w:val="0"/>
      <w:snapToGrid w:val="0"/>
      <w:sz w:val="20"/>
      <w:szCs w:val="22"/>
    </w:rPr>
  </w:style>
  <w:style w:type="paragraph" w:customStyle="1" w:styleId="NomedoAutoreCurso">
    <w:name w:val="Nome do Autor e Curso"/>
    <w:basedOn w:val="Normal"/>
    <w:rsid w:val="006F3D9B"/>
    <w:pPr>
      <w:widowControl w:val="0"/>
      <w:jc w:val="center"/>
    </w:pPr>
    <w:rPr>
      <w:rFonts w:ascii="Arial" w:hAnsi="Arial"/>
      <w:b/>
      <w:snapToGrid w:val="0"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6F3D9B"/>
    <w:pPr>
      <w:widowControl w:val="0"/>
      <w:jc w:val="center"/>
    </w:pPr>
    <w:rPr>
      <w:rFonts w:ascii="Arial" w:hAnsi="Arial"/>
      <w:snapToGrid w:val="0"/>
    </w:rPr>
  </w:style>
  <w:style w:type="paragraph" w:customStyle="1" w:styleId="SubttulodoTrabalho">
    <w:name w:val="Subtítulo do Trabalho"/>
    <w:basedOn w:val="Normal"/>
    <w:next w:val="Normal"/>
    <w:rsid w:val="006F3D9B"/>
    <w:pPr>
      <w:widowControl w:val="0"/>
      <w:jc w:val="center"/>
    </w:pPr>
    <w:rPr>
      <w:rFonts w:ascii="Arial" w:hAnsi="Arial"/>
      <w:b/>
      <w:caps w:val="0"/>
      <w:snapToGrid w:val="0"/>
      <w:sz w:val="28"/>
      <w:szCs w:val="28"/>
    </w:rPr>
  </w:style>
  <w:style w:type="paragraph" w:customStyle="1" w:styleId="Orientador">
    <w:name w:val="Orientador"/>
    <w:basedOn w:val="Normal"/>
    <w:rsid w:val="006F3D9B"/>
    <w:pPr>
      <w:widowControl w:val="0"/>
      <w:jc w:val="right"/>
    </w:pPr>
    <w:rPr>
      <w:rFonts w:ascii="Arial" w:hAnsi="Arial"/>
      <w:b/>
      <w:caps w:val="0"/>
      <w:snapToGrid w:val="0"/>
    </w:rPr>
  </w:style>
  <w:style w:type="paragraph" w:customStyle="1" w:styleId="Texto-Resumo">
    <w:name w:val="Texto - Resumo"/>
    <w:basedOn w:val="Normal"/>
    <w:rsid w:val="006F3D9B"/>
    <w:pPr>
      <w:widowControl w:val="0"/>
      <w:spacing w:after="480"/>
    </w:pPr>
    <w:rPr>
      <w:rFonts w:ascii="Arial" w:hAnsi="Arial"/>
      <w:b/>
      <w:caps w:val="0"/>
      <w:snapToGrid w:val="0"/>
    </w:rPr>
  </w:style>
  <w:style w:type="character" w:customStyle="1" w:styleId="Ttulo6Char">
    <w:name w:val="Título 6 Char"/>
    <w:link w:val="Ttulo6"/>
    <w:rsid w:val="00C92F57"/>
    <w:rPr>
      <w:rFonts w:ascii="Calibri" w:eastAsia="Times New Roman" w:hAnsi="Calibri" w:cs="Times New Roman"/>
      <w:bCs/>
      <w:cap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C92F57"/>
    <w:pPr>
      <w:widowControl w:val="0"/>
      <w:tabs>
        <w:tab w:val="right" w:leader="dot" w:pos="9062"/>
      </w:tabs>
    </w:pPr>
    <w:rPr>
      <w:rFonts w:ascii="Arial" w:hAnsi="Arial"/>
      <w:caps w:val="0"/>
      <w:noProof/>
      <w:snapToGrid w:val="0"/>
      <w:szCs w:val="32"/>
    </w:rPr>
  </w:style>
  <w:style w:type="paragraph" w:styleId="Sumrio2">
    <w:name w:val="toc 2"/>
    <w:basedOn w:val="Normal"/>
    <w:next w:val="Normal"/>
    <w:autoRedefine/>
    <w:rsid w:val="00C92F57"/>
    <w:pPr>
      <w:widowControl w:val="0"/>
      <w:ind w:left="240"/>
    </w:pPr>
    <w:rPr>
      <w:rFonts w:ascii="Arial" w:hAnsi="Arial"/>
      <w:b/>
      <w:caps w:val="0"/>
      <w:snapToGrid w:val="0"/>
    </w:rPr>
  </w:style>
  <w:style w:type="paragraph" w:customStyle="1" w:styleId="Sumrio">
    <w:name w:val="Sumário"/>
    <w:basedOn w:val="Normal"/>
    <w:rsid w:val="00C92F57"/>
    <w:pPr>
      <w:widowControl w:val="0"/>
      <w:tabs>
        <w:tab w:val="left" w:leader="dot" w:pos="8732"/>
      </w:tabs>
    </w:pPr>
    <w:rPr>
      <w:rFonts w:ascii="Arial" w:hAnsi="Arial"/>
      <w:b/>
      <w:caps w:val="0"/>
      <w:snapToGrid w:val="0"/>
    </w:rPr>
  </w:style>
  <w:style w:type="character" w:styleId="Hyperlink">
    <w:name w:val="Hyperlink"/>
    <w:uiPriority w:val="99"/>
    <w:rsid w:val="00C92F57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42F09"/>
    <w:rPr>
      <w:b/>
      <w:caps/>
      <w:sz w:val="32"/>
    </w:rPr>
  </w:style>
  <w:style w:type="paragraph" w:styleId="PargrafodaLista">
    <w:name w:val="List Paragraph"/>
    <w:basedOn w:val="Normal"/>
    <w:uiPriority w:val="34"/>
    <w:qFormat/>
    <w:rsid w:val="00E0177F"/>
    <w:pPr>
      <w:ind w:left="709"/>
      <w:jc w:val="center"/>
    </w:pPr>
    <w:rPr>
      <w:b/>
    </w:rPr>
  </w:style>
  <w:style w:type="paragraph" w:customStyle="1" w:styleId="Default">
    <w:name w:val="Default"/>
    <w:rsid w:val="00355EAC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character" w:styleId="Forte">
    <w:name w:val="Strong"/>
    <w:uiPriority w:val="22"/>
    <w:qFormat/>
    <w:rsid w:val="006C2220"/>
    <w:rPr>
      <w:b/>
      <w:bCs/>
    </w:rPr>
  </w:style>
  <w:style w:type="character" w:customStyle="1" w:styleId="TtuloChar">
    <w:name w:val="Título Char"/>
    <w:link w:val="Ttulo"/>
    <w:rsid w:val="005D634B"/>
    <w:rPr>
      <w:b/>
      <w:sz w:val="24"/>
    </w:rPr>
  </w:style>
  <w:style w:type="character" w:customStyle="1" w:styleId="Ttulo2Char">
    <w:name w:val="Título 2 Char"/>
    <w:link w:val="Ttulo2"/>
    <w:rsid w:val="00266A25"/>
    <w:rPr>
      <w:rFonts w:ascii="Arial" w:hAnsi="Arial"/>
      <w:b/>
      <w:sz w:val="24"/>
    </w:rPr>
  </w:style>
  <w:style w:type="paragraph" w:styleId="Reviso">
    <w:name w:val="Revision"/>
    <w:hidden/>
    <w:uiPriority w:val="99"/>
    <w:semiHidden/>
    <w:rsid w:val="00181A23"/>
    <w:rPr>
      <w:b/>
      <w:caps/>
      <w:sz w:val="32"/>
    </w:rPr>
  </w:style>
  <w:style w:type="character" w:customStyle="1" w:styleId="whitespace-nowrap">
    <w:name w:val="whitespace-nowrap"/>
    <w:basedOn w:val="Fontepargpadro"/>
    <w:rsid w:val="001352BF"/>
  </w:style>
  <w:style w:type="paragraph" w:customStyle="1" w:styleId="law-itemlawitemhvb0a">
    <w:name w:val="law-item_lawitem__hvb0a"/>
    <w:basedOn w:val="Normal"/>
    <w:rsid w:val="00223617"/>
    <w:rPr>
      <w:b/>
      <w:caps w:val="0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740F9"/>
    <w:pPr>
      <w:keepLines/>
      <w:tabs>
        <w:tab w:val="clear" w:pos="1134"/>
      </w:tabs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ui-provider">
    <w:name w:val="ui-provider"/>
    <w:basedOn w:val="Fontepargpadro"/>
    <w:rsid w:val="00842EA1"/>
  </w:style>
  <w:style w:type="paragraph" w:styleId="NormalWeb">
    <w:name w:val="Normal (Web)"/>
    <w:basedOn w:val="Normal"/>
    <w:uiPriority w:val="99"/>
    <w:unhideWhenUsed/>
    <w:rsid w:val="00842EA1"/>
    <w:pPr>
      <w:spacing w:line="240" w:lineRule="auto"/>
      <w:ind w:firstLine="0"/>
      <w:jc w:val="left"/>
    </w:pPr>
    <w:rPr>
      <w:caps w:val="0"/>
      <w:szCs w:val="24"/>
    </w:rPr>
  </w:style>
  <w:style w:type="paragraph" w:customStyle="1" w:styleId="Ttulo10">
    <w:name w:val="Título1"/>
    <w:basedOn w:val="Normal"/>
    <w:next w:val="Corpodetexto"/>
    <w:rsid w:val="006D0E25"/>
    <w:pPr>
      <w:tabs>
        <w:tab w:val="left" w:pos="1134"/>
      </w:tabs>
      <w:suppressAutoHyphens/>
      <w:spacing w:before="0" w:beforeAutospacing="0" w:after="0" w:afterAutospacing="0" w:line="480" w:lineRule="auto"/>
      <w:ind w:firstLine="0"/>
      <w:jc w:val="center"/>
    </w:pPr>
    <w:rPr>
      <w:b/>
      <w:caps w:val="0"/>
      <w:sz w:val="32"/>
      <w:lang w:eastAsia="zh-CN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B0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1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3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89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138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209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61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27097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10666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682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110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7003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247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0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1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www.jusbrasil.com.br/topicos/10704916/artigo-417-da-lei-n-10406-de-10-de-janeiro-de-2002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hyperlink" Target="https://www.passeidireto.com/arquivo/109708785/2336-texto-do-artigo-8432-1-10-20210308." TargetMode="External"/><Relationship Id="rId42" Type="http://schemas.openxmlformats.org/officeDocument/2006/relationships/hyperlink" Target="https://www.jusbrasil.com.br/topicos/10704809/artigo-420-da-lei-n-10406-de-10-de-janeiro-de-2002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godaddy.com/resources/br/author/rafael-queiroz-bastos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://dis.um.es/~jmolina/jis2000modeladonegocio.pdf." TargetMode="External"/><Relationship Id="rId38" Type="http://schemas.openxmlformats.org/officeDocument/2006/relationships/image" Target="media/image20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hyperlink" Target="https://www.jusbrasil.com.br/topicos/10704856/artigo-419-da-lei-n-10406-de-10-de-janeiro-de-200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aelaschool.com/pt/designdeinteracao/wireframe-o-que-e-como-desenhar/" TargetMode="External"/><Relationship Id="rId37" Type="http://schemas.openxmlformats.org/officeDocument/2006/relationships/image" Target="media/image19.png"/><Relationship Id="rId40" Type="http://schemas.openxmlformats.org/officeDocument/2006/relationships/hyperlink" Target="https://www.jusbrasil.com.br/topicos/10704889/artigo-418-da-lei-n-10406-de-10-de-janeiro-de-2002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8.jp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blog.grupogen.com.br/juridico/areas-de-interesse/trabalho/contrato-de-parceria-em-salao-de-beleza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shallbd.com/pt/entendendo-os-principais-elementos-de-um-diagrama-de-caso-de-uso-explorando-os-tres-componentes-essenciais/" TargetMode="External"/><Relationship Id="rId35" Type="http://schemas.openxmlformats.org/officeDocument/2006/relationships/image" Target="media/image17.png"/><Relationship Id="rId43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lmar\Especializa&#231;&#227;o\CAP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dd3ab-c6b8-4a84-9daa-66379debb1a8">
      <Terms xmlns="http://schemas.microsoft.com/office/infopath/2007/PartnerControls"/>
    </lcf76f155ced4ddcb4097134ff3c332f>
    <ReferenceId xmlns="86bdd3ab-c6b8-4a84-9daa-66379debb1a8" xsi:nil="true"/>
    <TaxCatchAll xmlns="c9282592-c3ba-4a82-90f2-eecdebc217e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EB5E4EE1F78349B72EEA0E9D198ADD" ma:contentTypeVersion="12" ma:contentTypeDescription="Crie um novo documento." ma:contentTypeScope="" ma:versionID="d950eed230c0a03dedb5fcd3147ff92d">
  <xsd:schema xmlns:xsd="http://www.w3.org/2001/XMLSchema" xmlns:xs="http://www.w3.org/2001/XMLSchema" xmlns:p="http://schemas.microsoft.com/office/2006/metadata/properties" xmlns:ns2="86bdd3ab-c6b8-4a84-9daa-66379debb1a8" xmlns:ns3="c9282592-c3ba-4a82-90f2-eecdebc217ee" targetNamespace="http://schemas.microsoft.com/office/2006/metadata/properties" ma:root="true" ma:fieldsID="86e177c0d02014013ed4c3e7ae6bef96" ns2:_="" ns3:_="">
    <xsd:import namespace="86bdd3ab-c6b8-4a84-9daa-66379debb1a8"/>
    <xsd:import namespace="c9282592-c3ba-4a82-90f2-eecdebc217e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dd3ab-c6b8-4a84-9daa-66379debb1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82592-c3ba-4a82-90f2-eecdebc217e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f448cf4-998f-40ca-b97b-f6a83061b3a5}" ma:internalName="TaxCatchAll" ma:showField="CatchAllData" ma:web="c9282592-c3ba-4a82-90f2-eecdebc217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4ED583-7782-4988-8CB1-8F3C40F18F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601062-5083-418C-9C32-1CC6D567C9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0EEAA7-2360-4450-A407-AE05AB2321A5}">
  <ds:schemaRefs>
    <ds:schemaRef ds:uri="http://schemas.microsoft.com/office/2006/metadata/properties"/>
    <ds:schemaRef ds:uri="http://schemas.microsoft.com/office/infopath/2007/PartnerControls"/>
    <ds:schemaRef ds:uri="86bdd3ab-c6b8-4a84-9daa-66379debb1a8"/>
    <ds:schemaRef ds:uri="c9282592-c3ba-4a82-90f2-eecdebc217ee"/>
  </ds:schemaRefs>
</ds:datastoreItem>
</file>

<file path=customXml/itemProps4.xml><?xml version="1.0" encoding="utf-8"?>
<ds:datastoreItem xmlns:ds="http://schemas.openxmlformats.org/officeDocument/2006/customXml" ds:itemID="{C82E78C4-213D-4857-AD4C-5A04A15F7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bdd3ab-c6b8-4a84-9daa-66379debb1a8"/>
    <ds:schemaRef ds:uri="c9282592-c3ba-4a82-90f2-eecdebc21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CAPA</Template>
  <TotalTime>6</TotalTime>
  <Pages>39</Pages>
  <Words>4703</Words>
  <Characters>25397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DE UBERLÂNDIA</vt:lpstr>
    </vt:vector>
  </TitlesOfParts>
  <Company>Telegoias</Company>
  <LinksUpToDate>false</LinksUpToDate>
  <CharactersWithSpaces>30040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DE UBERLÂNDIA</dc:title>
  <dc:subject/>
  <dc:creator>Sandra M. Leandro Koizimi</dc:creator>
  <cp:keywords/>
  <cp:lastModifiedBy>BIANCA CRISTINA DA SILVA</cp:lastModifiedBy>
  <cp:revision>2</cp:revision>
  <cp:lastPrinted>2003-03-10T17:47:00Z</cp:lastPrinted>
  <dcterms:created xsi:type="dcterms:W3CDTF">2024-12-03T11:07:00Z</dcterms:created>
  <dcterms:modified xsi:type="dcterms:W3CDTF">2024-12-03T11:07:00Z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0x010100D8EB5E4EE1F78349B72EEA0E9D198ADD</vt:lpwstr>
  </property>
</Properties>
</file>